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F6B10D"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0DF32268"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37BABB9"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7A77BE08" w14:textId="77777777" w:rsidR="003218FF" w:rsidRPr="00B10E7E" w:rsidRDefault="003218FF" w:rsidP="003218FF">
      <w:pPr>
        <w:suppressAutoHyphens/>
        <w:autoSpaceDE w:val="0"/>
        <w:autoSpaceDN w:val="0"/>
        <w:adjustRightInd w:val="0"/>
        <w:ind w:firstLine="720"/>
        <w:jc w:val="center"/>
        <w:rPr>
          <w:lang w:val="en"/>
        </w:rPr>
      </w:pPr>
    </w:p>
    <w:p w14:paraId="5EC23356" w14:textId="2DC721AB" w:rsidR="003218FF" w:rsidRDefault="00A9405D" w:rsidP="00A9405D">
      <w:pPr>
        <w:suppressAutoHyphens/>
        <w:autoSpaceDE w:val="0"/>
        <w:autoSpaceDN w:val="0"/>
        <w:adjustRightInd w:val="0"/>
        <w:jc w:val="center"/>
        <w:rPr>
          <w:b/>
          <w:bCs/>
          <w:sz w:val="28"/>
          <w:szCs w:val="28"/>
          <w:lang w:val="en"/>
        </w:rPr>
      </w:pPr>
      <w:r>
        <w:rPr>
          <w:noProof/>
          <w:sz w:val="22"/>
          <w:szCs w:val="22"/>
        </w:rPr>
        <w:drawing>
          <wp:inline distT="0" distB="0" distL="0" distR="0" wp14:anchorId="3346A5F1" wp14:editId="6922216E">
            <wp:extent cx="1177769"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4B63588A" w14:textId="77777777" w:rsidR="00A9405D" w:rsidRPr="00B10E7E" w:rsidRDefault="00A9405D" w:rsidP="00A9405D">
      <w:pPr>
        <w:suppressAutoHyphens/>
        <w:autoSpaceDE w:val="0"/>
        <w:autoSpaceDN w:val="0"/>
        <w:adjustRightInd w:val="0"/>
        <w:jc w:val="center"/>
        <w:rPr>
          <w:b/>
          <w:bCs/>
          <w:sz w:val="28"/>
          <w:szCs w:val="28"/>
          <w:lang w:val="en"/>
        </w:rPr>
      </w:pPr>
    </w:p>
    <w:p w14:paraId="5B3862F3" w14:textId="77777777" w:rsidR="003218FF" w:rsidRPr="00B10E7E" w:rsidRDefault="003218FF" w:rsidP="003218FF">
      <w:pPr>
        <w:suppressAutoHyphens/>
        <w:autoSpaceDE w:val="0"/>
        <w:autoSpaceDN w:val="0"/>
        <w:adjustRightInd w:val="0"/>
        <w:ind w:firstLine="720"/>
        <w:rPr>
          <w:b/>
          <w:bCs/>
          <w:sz w:val="28"/>
          <w:szCs w:val="28"/>
          <w:lang w:val="en"/>
        </w:rPr>
      </w:pPr>
    </w:p>
    <w:p w14:paraId="7C7F8DF4" w14:textId="19DBA995" w:rsidR="008131E8" w:rsidRPr="00A75C49" w:rsidRDefault="008131E8" w:rsidP="008131E8">
      <w:pPr>
        <w:suppressAutoHyphens/>
        <w:autoSpaceDE w:val="0"/>
        <w:autoSpaceDN w:val="0"/>
        <w:adjustRightInd w:val="0"/>
        <w:spacing w:line="360" w:lineRule="auto"/>
        <w:jc w:val="center"/>
        <w:rPr>
          <w:b/>
          <w:bCs/>
          <w:color w:val="000000" w:themeColor="text1"/>
          <w:sz w:val="32"/>
          <w:szCs w:val="32"/>
        </w:rPr>
      </w:pPr>
      <w:r w:rsidRPr="00A75C49">
        <w:rPr>
          <w:b/>
          <w:bCs/>
          <w:color w:val="000000" w:themeColor="text1"/>
          <w:sz w:val="32"/>
          <w:szCs w:val="32"/>
        </w:rPr>
        <w:t>BÁO CÁO</w:t>
      </w:r>
      <w:r>
        <w:rPr>
          <w:b/>
          <w:bCs/>
          <w:color w:val="000000" w:themeColor="text1"/>
          <w:sz w:val="32"/>
          <w:szCs w:val="32"/>
        </w:rPr>
        <w:t xml:space="preserve"> ĐỒ ÁN</w:t>
      </w:r>
    </w:p>
    <w:p w14:paraId="1D38F605" w14:textId="7D25518B" w:rsidR="003218FF" w:rsidRPr="008131E8" w:rsidRDefault="008131E8" w:rsidP="008131E8">
      <w:pPr>
        <w:suppressAutoHyphens/>
        <w:autoSpaceDE w:val="0"/>
        <w:autoSpaceDN w:val="0"/>
        <w:adjustRightInd w:val="0"/>
        <w:spacing w:line="360" w:lineRule="auto"/>
        <w:jc w:val="center"/>
        <w:rPr>
          <w:b/>
          <w:bCs/>
          <w:color w:val="000000" w:themeColor="text1"/>
          <w:sz w:val="32"/>
          <w:szCs w:val="32"/>
        </w:rPr>
      </w:pPr>
      <w:r w:rsidRPr="00A75C49">
        <w:rPr>
          <w:b/>
          <w:bCs/>
          <w:color w:val="000000" w:themeColor="text1"/>
          <w:sz w:val="32"/>
          <w:szCs w:val="32"/>
        </w:rPr>
        <w:t xml:space="preserve"> MÔN</w:t>
      </w:r>
      <w:r w:rsidR="0067012A">
        <w:rPr>
          <w:b/>
          <w:bCs/>
          <w:color w:val="000000" w:themeColor="text1"/>
          <w:sz w:val="32"/>
          <w:szCs w:val="32"/>
        </w:rPr>
        <w:t xml:space="preserve"> </w:t>
      </w:r>
      <w:r w:rsidR="007C2397">
        <w:rPr>
          <w:b/>
          <w:bCs/>
          <w:color w:val="000000" w:themeColor="text1"/>
          <w:sz w:val="32"/>
          <w:szCs w:val="32"/>
        </w:rPr>
        <w:t>LẬP TRÌNH WEB VÀ ỨNG DỤNG</w:t>
      </w:r>
    </w:p>
    <w:p w14:paraId="2D42ED51"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B970B8C" w14:textId="77777777" w:rsidR="003218FF" w:rsidRPr="00B10E7E" w:rsidRDefault="003218FF" w:rsidP="003218FF">
      <w:pPr>
        <w:suppressAutoHyphens/>
        <w:autoSpaceDE w:val="0"/>
        <w:autoSpaceDN w:val="0"/>
        <w:adjustRightInd w:val="0"/>
        <w:spacing w:line="360" w:lineRule="auto"/>
        <w:rPr>
          <w:b/>
          <w:bCs/>
          <w:lang w:val="en"/>
        </w:rPr>
      </w:pPr>
    </w:p>
    <w:p w14:paraId="424C15FA" w14:textId="0ED862D0" w:rsidR="003218FF" w:rsidRPr="008131E8" w:rsidRDefault="007C2397" w:rsidP="008131E8">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TÌM HIỂU VỀ NODEJS</w:t>
      </w:r>
      <w:r w:rsidR="002C4768">
        <w:rPr>
          <w:b/>
          <w:bCs/>
          <w:color w:val="000000" w:themeColor="text1"/>
          <w:sz w:val="48"/>
          <w:szCs w:val="48"/>
        </w:rPr>
        <w:t xml:space="preserve"> VÀ XÂY DỰNG TRANG WEB CHAT THỜI GIAN THỰC SỬ DỤNG NODEJS</w:t>
      </w:r>
    </w:p>
    <w:p w14:paraId="7BF3DDE0" w14:textId="77777777" w:rsidR="003218FF" w:rsidRPr="00B10E7E" w:rsidRDefault="003218FF" w:rsidP="003218FF">
      <w:pPr>
        <w:suppressAutoHyphens/>
        <w:autoSpaceDE w:val="0"/>
        <w:autoSpaceDN w:val="0"/>
        <w:adjustRightInd w:val="0"/>
        <w:spacing w:line="360" w:lineRule="auto"/>
        <w:jc w:val="center"/>
        <w:rPr>
          <w:b/>
          <w:bCs/>
          <w:lang w:val="en"/>
        </w:rPr>
      </w:pPr>
    </w:p>
    <w:p w14:paraId="4AAC6B91" w14:textId="5C80922C" w:rsidR="003218FF" w:rsidRPr="002C4768" w:rsidRDefault="003218FF" w:rsidP="003218FF">
      <w:pPr>
        <w:suppressAutoHyphens/>
        <w:autoSpaceDE w:val="0"/>
        <w:autoSpaceDN w:val="0"/>
        <w:adjustRightInd w:val="0"/>
        <w:spacing w:line="360" w:lineRule="auto"/>
        <w:jc w:val="both"/>
        <w:rPr>
          <w:b/>
          <w:bCs/>
          <w:color w:val="FF0000"/>
          <w:lang w:val="en"/>
        </w:rPr>
      </w:pPr>
    </w:p>
    <w:p w14:paraId="485B94CD" w14:textId="411EA6EE" w:rsidR="008131E8" w:rsidRPr="00A75C49" w:rsidRDefault="008131E8" w:rsidP="008131E8">
      <w:pPr>
        <w:suppressAutoHyphens/>
        <w:autoSpaceDE w:val="0"/>
        <w:autoSpaceDN w:val="0"/>
        <w:adjustRightInd w:val="0"/>
        <w:spacing w:line="360" w:lineRule="auto"/>
        <w:jc w:val="right"/>
        <w:rPr>
          <w:color w:val="000000" w:themeColor="text1"/>
          <w:sz w:val="28"/>
          <w:szCs w:val="28"/>
        </w:rPr>
      </w:pPr>
      <w:r w:rsidRPr="00A75C49">
        <w:rPr>
          <w:i/>
          <w:color w:val="000000" w:themeColor="text1"/>
          <w:sz w:val="28"/>
          <w:szCs w:val="28"/>
        </w:rPr>
        <w:t>Người h</w:t>
      </w:r>
      <w:r w:rsidRPr="00A75C49">
        <w:rPr>
          <w:i/>
          <w:color w:val="000000" w:themeColor="text1"/>
          <w:sz w:val="28"/>
          <w:szCs w:val="28"/>
          <w:lang w:val="vi-VN"/>
        </w:rPr>
        <w:t>ướng dẫn</w:t>
      </w:r>
      <w:r w:rsidRPr="00A75C49">
        <w:rPr>
          <w:color w:val="000000" w:themeColor="text1"/>
          <w:sz w:val="28"/>
          <w:szCs w:val="28"/>
          <w:lang w:val="vi-VN"/>
        </w:rPr>
        <w:t xml:space="preserve">: </w:t>
      </w:r>
      <w:r>
        <w:rPr>
          <w:b/>
          <w:color w:val="000000" w:themeColor="text1"/>
          <w:sz w:val="28"/>
          <w:szCs w:val="28"/>
        </w:rPr>
        <w:t>ThS</w:t>
      </w:r>
      <w:r w:rsidR="004469AE">
        <w:rPr>
          <w:b/>
          <w:color w:val="000000" w:themeColor="text1"/>
          <w:sz w:val="28"/>
          <w:szCs w:val="28"/>
        </w:rPr>
        <w:t>.</w:t>
      </w:r>
      <w:r>
        <w:rPr>
          <w:b/>
          <w:color w:val="000000" w:themeColor="text1"/>
          <w:sz w:val="28"/>
          <w:szCs w:val="28"/>
        </w:rPr>
        <w:t xml:space="preserve"> </w:t>
      </w:r>
      <w:r w:rsidR="000D301B">
        <w:rPr>
          <w:b/>
          <w:color w:val="000000" w:themeColor="text1"/>
          <w:sz w:val="28"/>
          <w:szCs w:val="28"/>
        </w:rPr>
        <w:t>MAI VĂN MẠNH</w:t>
      </w:r>
    </w:p>
    <w:p w14:paraId="7C686691" w14:textId="4E09793A" w:rsidR="008131E8" w:rsidRDefault="008131E8" w:rsidP="008131E8">
      <w:pPr>
        <w:suppressAutoHyphens/>
        <w:autoSpaceDE w:val="0"/>
        <w:autoSpaceDN w:val="0"/>
        <w:adjustRightInd w:val="0"/>
        <w:spacing w:line="360" w:lineRule="auto"/>
        <w:jc w:val="right"/>
        <w:rPr>
          <w:b/>
          <w:bCs/>
          <w:color w:val="000000" w:themeColor="text1"/>
          <w:sz w:val="28"/>
          <w:szCs w:val="28"/>
        </w:rPr>
      </w:pPr>
      <w:r w:rsidRPr="00A75C49">
        <w:rPr>
          <w:i/>
          <w:color w:val="000000" w:themeColor="text1"/>
          <w:sz w:val="28"/>
          <w:szCs w:val="28"/>
          <w:lang w:val="vi-VN"/>
        </w:rPr>
        <w:t>Người thực hiện</w:t>
      </w:r>
      <w:r w:rsidRPr="00A75C49">
        <w:rPr>
          <w:color w:val="000000" w:themeColor="text1"/>
          <w:sz w:val="28"/>
          <w:szCs w:val="28"/>
          <w:lang w:val="vi-VN"/>
        </w:rPr>
        <w:t>:</w:t>
      </w:r>
      <w:r w:rsidRPr="00A75C49">
        <w:rPr>
          <w:b/>
          <w:bCs/>
          <w:color w:val="000000" w:themeColor="text1"/>
          <w:sz w:val="28"/>
          <w:szCs w:val="28"/>
          <w:lang w:val="vi-VN"/>
        </w:rPr>
        <w:t xml:space="preserve">  </w:t>
      </w:r>
      <w:r w:rsidR="000D301B">
        <w:rPr>
          <w:b/>
          <w:bCs/>
          <w:color w:val="000000" w:themeColor="text1"/>
          <w:sz w:val="28"/>
          <w:szCs w:val="28"/>
        </w:rPr>
        <w:t>ĐOÀN NGỌC GIỎI</w:t>
      </w:r>
      <w:r w:rsidRPr="00A75C49">
        <w:rPr>
          <w:b/>
          <w:bCs/>
          <w:color w:val="000000" w:themeColor="text1"/>
          <w:sz w:val="28"/>
          <w:szCs w:val="28"/>
        </w:rPr>
        <w:t xml:space="preserve"> </w:t>
      </w:r>
      <w:r>
        <w:rPr>
          <w:b/>
          <w:bCs/>
          <w:color w:val="000000" w:themeColor="text1"/>
          <w:sz w:val="28"/>
          <w:szCs w:val="28"/>
        </w:rPr>
        <w:t>–</w:t>
      </w:r>
      <w:r w:rsidRPr="00A75C49">
        <w:rPr>
          <w:b/>
          <w:bCs/>
          <w:color w:val="000000" w:themeColor="text1"/>
          <w:sz w:val="28"/>
          <w:szCs w:val="28"/>
        </w:rPr>
        <w:t xml:space="preserve"> 5180</w:t>
      </w:r>
      <w:r w:rsidR="00B77117">
        <w:rPr>
          <w:b/>
          <w:bCs/>
          <w:color w:val="000000" w:themeColor="text1"/>
          <w:sz w:val="28"/>
          <w:szCs w:val="28"/>
        </w:rPr>
        <w:t>0</w:t>
      </w:r>
      <w:r w:rsidR="000D301B">
        <w:rPr>
          <w:b/>
          <w:bCs/>
          <w:color w:val="000000" w:themeColor="text1"/>
          <w:sz w:val="28"/>
          <w:szCs w:val="28"/>
        </w:rPr>
        <w:t>769</w:t>
      </w:r>
    </w:p>
    <w:p w14:paraId="4C33D0AC" w14:textId="4B56AB5C" w:rsidR="008131E8" w:rsidRDefault="008131E8" w:rsidP="008131E8">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NGUYỄN MINH KHOA – 51800789</w:t>
      </w:r>
    </w:p>
    <w:p w14:paraId="56F8D84A" w14:textId="7AD22DB9" w:rsidR="00BF7DEE" w:rsidRDefault="000D301B" w:rsidP="008131E8">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CHẾ HOÀI LỘC - 51800425</w:t>
      </w:r>
    </w:p>
    <w:p w14:paraId="77484708" w14:textId="77777777" w:rsidR="008131E8" w:rsidRPr="00A75C49" w:rsidRDefault="008131E8" w:rsidP="008131E8">
      <w:pPr>
        <w:suppressAutoHyphens/>
        <w:autoSpaceDE w:val="0"/>
        <w:autoSpaceDN w:val="0"/>
        <w:adjustRightInd w:val="0"/>
        <w:spacing w:line="360" w:lineRule="auto"/>
        <w:jc w:val="right"/>
        <w:rPr>
          <w:color w:val="000000" w:themeColor="text1"/>
          <w:sz w:val="28"/>
          <w:szCs w:val="28"/>
        </w:rPr>
      </w:pPr>
      <w:r w:rsidRPr="00A75C49">
        <w:rPr>
          <w:color w:val="000000" w:themeColor="text1"/>
          <w:sz w:val="28"/>
          <w:szCs w:val="28"/>
          <w:lang w:val="vi-VN"/>
        </w:rPr>
        <w:t xml:space="preserve">Khoá    </w:t>
      </w:r>
      <w:r w:rsidRPr="00A75C49">
        <w:rPr>
          <w:b/>
          <w:bCs/>
          <w:color w:val="000000" w:themeColor="text1"/>
          <w:sz w:val="28"/>
          <w:szCs w:val="28"/>
          <w:lang w:val="vi-VN"/>
        </w:rPr>
        <w:t xml:space="preserve"> :    </w:t>
      </w:r>
      <w:r w:rsidRPr="00A75C49">
        <w:rPr>
          <w:b/>
          <w:bCs/>
          <w:color w:val="000000" w:themeColor="text1"/>
          <w:sz w:val="28"/>
          <w:szCs w:val="28"/>
        </w:rPr>
        <w:t>22</w:t>
      </w:r>
    </w:p>
    <w:p w14:paraId="264D78F8" w14:textId="77777777" w:rsidR="003218FF" w:rsidRDefault="003218FF" w:rsidP="003218FF">
      <w:pPr>
        <w:suppressAutoHyphens/>
        <w:autoSpaceDE w:val="0"/>
        <w:autoSpaceDN w:val="0"/>
        <w:adjustRightInd w:val="0"/>
        <w:jc w:val="center"/>
        <w:rPr>
          <w:b/>
          <w:bCs/>
          <w:lang w:val="vi-VN"/>
        </w:rPr>
      </w:pPr>
    </w:p>
    <w:p w14:paraId="73446DDD" w14:textId="078D97F8" w:rsidR="002A569D" w:rsidRDefault="002A569D" w:rsidP="002C4768">
      <w:pPr>
        <w:suppressAutoHyphens/>
        <w:autoSpaceDE w:val="0"/>
        <w:autoSpaceDN w:val="0"/>
        <w:adjustRightInd w:val="0"/>
        <w:rPr>
          <w:b/>
          <w:bCs/>
          <w:lang w:val="vi-VN"/>
        </w:rPr>
      </w:pPr>
    </w:p>
    <w:p w14:paraId="61FB47ED" w14:textId="762946B0" w:rsidR="002A569D" w:rsidRDefault="002A569D" w:rsidP="003218FF">
      <w:pPr>
        <w:suppressAutoHyphens/>
        <w:autoSpaceDE w:val="0"/>
        <w:autoSpaceDN w:val="0"/>
        <w:adjustRightInd w:val="0"/>
        <w:jc w:val="center"/>
        <w:rPr>
          <w:b/>
          <w:bCs/>
          <w:lang w:val="vi-VN"/>
        </w:rPr>
      </w:pPr>
    </w:p>
    <w:p w14:paraId="4D080F1E" w14:textId="7294F17B" w:rsidR="002D4629" w:rsidRDefault="002D4629" w:rsidP="00CB3B15">
      <w:pPr>
        <w:suppressAutoHyphens/>
        <w:autoSpaceDE w:val="0"/>
        <w:autoSpaceDN w:val="0"/>
        <w:adjustRightInd w:val="0"/>
        <w:rPr>
          <w:b/>
          <w:bCs/>
          <w:lang w:val="vi-VN"/>
        </w:rPr>
      </w:pPr>
    </w:p>
    <w:p w14:paraId="4938D6C0" w14:textId="5A32E2ED" w:rsidR="00B118C8" w:rsidRPr="008131E8" w:rsidRDefault="008131E8" w:rsidP="00291721">
      <w:pPr>
        <w:suppressAutoHyphens/>
        <w:autoSpaceDE w:val="0"/>
        <w:autoSpaceDN w:val="0"/>
        <w:adjustRightInd w:val="0"/>
        <w:jc w:val="center"/>
        <w:rPr>
          <w:b/>
          <w:bCs/>
          <w:iCs/>
          <w:sz w:val="28"/>
          <w:szCs w:val="28"/>
        </w:rPr>
        <w:sectPr w:rsidR="00B118C8" w:rsidRPr="008131E8"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20</w:t>
      </w:r>
    </w:p>
    <w:p w14:paraId="24937053"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4748DB32"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10DEC19"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1E275A3E" w14:textId="77777777" w:rsidR="003218FF" w:rsidRPr="00B10E7E" w:rsidRDefault="003218FF" w:rsidP="003218FF">
      <w:pPr>
        <w:suppressAutoHyphens/>
        <w:autoSpaceDE w:val="0"/>
        <w:autoSpaceDN w:val="0"/>
        <w:adjustRightInd w:val="0"/>
        <w:ind w:firstLine="720"/>
        <w:jc w:val="center"/>
        <w:rPr>
          <w:lang w:val="en"/>
        </w:rPr>
      </w:pPr>
    </w:p>
    <w:p w14:paraId="66BDCA39" w14:textId="4F70D378" w:rsidR="003218FF" w:rsidRPr="00B10E7E" w:rsidRDefault="00D805A0"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66D9263" wp14:editId="2495BA1B">
            <wp:extent cx="1177769" cy="6502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1A03D469" w14:textId="77777777" w:rsidR="003218FF" w:rsidRPr="00B10E7E" w:rsidRDefault="003218FF" w:rsidP="003218FF">
      <w:pPr>
        <w:suppressAutoHyphens/>
        <w:autoSpaceDE w:val="0"/>
        <w:autoSpaceDN w:val="0"/>
        <w:adjustRightInd w:val="0"/>
        <w:ind w:firstLine="720"/>
        <w:rPr>
          <w:b/>
          <w:bCs/>
          <w:sz w:val="28"/>
          <w:szCs w:val="28"/>
          <w:lang w:val="en"/>
        </w:rPr>
      </w:pPr>
    </w:p>
    <w:p w14:paraId="1FF8829C" w14:textId="77777777" w:rsidR="003218FF" w:rsidRPr="00B10E7E" w:rsidRDefault="003218FF" w:rsidP="003218FF">
      <w:pPr>
        <w:suppressAutoHyphens/>
        <w:autoSpaceDE w:val="0"/>
        <w:autoSpaceDN w:val="0"/>
        <w:adjustRightInd w:val="0"/>
        <w:ind w:firstLine="720"/>
        <w:rPr>
          <w:b/>
          <w:bCs/>
          <w:sz w:val="28"/>
          <w:szCs w:val="28"/>
          <w:lang w:val="en"/>
        </w:rPr>
      </w:pPr>
    </w:p>
    <w:p w14:paraId="0F1FFD69" w14:textId="77777777" w:rsidR="008131E8" w:rsidRPr="00A75C49" w:rsidRDefault="008131E8" w:rsidP="008131E8">
      <w:pPr>
        <w:suppressAutoHyphens/>
        <w:autoSpaceDE w:val="0"/>
        <w:autoSpaceDN w:val="0"/>
        <w:adjustRightInd w:val="0"/>
        <w:spacing w:line="360" w:lineRule="auto"/>
        <w:jc w:val="center"/>
        <w:rPr>
          <w:b/>
          <w:bCs/>
          <w:color w:val="000000" w:themeColor="text1"/>
          <w:sz w:val="32"/>
          <w:szCs w:val="32"/>
        </w:rPr>
      </w:pPr>
      <w:r w:rsidRPr="00A75C49">
        <w:rPr>
          <w:b/>
          <w:bCs/>
          <w:color w:val="000000" w:themeColor="text1"/>
          <w:sz w:val="32"/>
          <w:szCs w:val="32"/>
        </w:rPr>
        <w:t>BÁO CÁO</w:t>
      </w:r>
      <w:r>
        <w:rPr>
          <w:b/>
          <w:bCs/>
          <w:color w:val="000000" w:themeColor="text1"/>
          <w:sz w:val="32"/>
          <w:szCs w:val="32"/>
        </w:rPr>
        <w:t xml:space="preserve"> ĐỒ ÁN</w:t>
      </w:r>
    </w:p>
    <w:p w14:paraId="62E771D8" w14:textId="7C185CEC" w:rsidR="002D4629" w:rsidRPr="008131E8" w:rsidRDefault="008131E8" w:rsidP="008131E8">
      <w:pPr>
        <w:suppressAutoHyphens/>
        <w:autoSpaceDE w:val="0"/>
        <w:autoSpaceDN w:val="0"/>
        <w:adjustRightInd w:val="0"/>
        <w:spacing w:line="360" w:lineRule="auto"/>
        <w:jc w:val="center"/>
        <w:rPr>
          <w:b/>
          <w:bCs/>
          <w:color w:val="000000" w:themeColor="text1"/>
          <w:sz w:val="32"/>
          <w:szCs w:val="32"/>
        </w:rPr>
      </w:pPr>
      <w:r w:rsidRPr="00A75C49">
        <w:rPr>
          <w:b/>
          <w:bCs/>
          <w:color w:val="000000" w:themeColor="text1"/>
          <w:sz w:val="32"/>
          <w:szCs w:val="32"/>
        </w:rPr>
        <w:t xml:space="preserve"> MÔN</w:t>
      </w:r>
      <w:r w:rsidR="0067012A">
        <w:rPr>
          <w:b/>
          <w:bCs/>
          <w:color w:val="000000" w:themeColor="text1"/>
          <w:sz w:val="32"/>
          <w:szCs w:val="32"/>
        </w:rPr>
        <w:t xml:space="preserve"> </w:t>
      </w:r>
      <w:r w:rsidR="00144D78">
        <w:rPr>
          <w:b/>
          <w:bCs/>
          <w:color w:val="000000" w:themeColor="text1"/>
          <w:sz w:val="32"/>
          <w:szCs w:val="32"/>
        </w:rPr>
        <w:t>LẬP TRÌNH WEB VÀ ỨNG DỤNG</w:t>
      </w:r>
    </w:p>
    <w:p w14:paraId="64075E42" w14:textId="77777777" w:rsidR="002D4629" w:rsidRDefault="002D4629" w:rsidP="002D4629">
      <w:pPr>
        <w:suppressAutoHyphens/>
        <w:autoSpaceDE w:val="0"/>
        <w:autoSpaceDN w:val="0"/>
        <w:adjustRightInd w:val="0"/>
        <w:spacing w:line="360" w:lineRule="auto"/>
        <w:rPr>
          <w:b/>
          <w:bCs/>
          <w:lang w:val="en"/>
        </w:rPr>
      </w:pPr>
    </w:p>
    <w:p w14:paraId="09B7EE4F" w14:textId="77777777" w:rsidR="00E766EA" w:rsidRDefault="00E766EA" w:rsidP="002D4629">
      <w:pPr>
        <w:suppressAutoHyphens/>
        <w:autoSpaceDE w:val="0"/>
        <w:autoSpaceDN w:val="0"/>
        <w:adjustRightInd w:val="0"/>
        <w:spacing w:line="360" w:lineRule="auto"/>
        <w:rPr>
          <w:b/>
          <w:bCs/>
          <w:lang w:val="en"/>
        </w:rPr>
      </w:pPr>
    </w:p>
    <w:p w14:paraId="1CDB07E5" w14:textId="4AA5F21B" w:rsidR="008131E8" w:rsidRPr="00A75C49" w:rsidRDefault="002C4768" w:rsidP="008131E8">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TÌM HIỂU VỀ NODEJS VÀ XÂY DỰNG TRANG WEB CHAT THỜI GIAN THỰC SỬ DỤNG NODEJS</w:t>
      </w:r>
    </w:p>
    <w:p w14:paraId="2AB6BC88" w14:textId="273D7012" w:rsidR="00005706" w:rsidRPr="002C4768" w:rsidRDefault="00DB7595" w:rsidP="002C4768">
      <w:pPr>
        <w:suppressAutoHyphens/>
        <w:autoSpaceDE w:val="0"/>
        <w:autoSpaceDN w:val="0"/>
        <w:adjustRightInd w:val="0"/>
        <w:spacing w:line="360" w:lineRule="auto"/>
        <w:jc w:val="center"/>
        <w:rPr>
          <w:sz w:val="48"/>
          <w:szCs w:val="48"/>
          <w:lang w:val="en"/>
        </w:rPr>
      </w:pPr>
      <w:r>
        <w:rPr>
          <w:sz w:val="48"/>
          <w:szCs w:val="48"/>
          <w:lang w:val="en"/>
        </w:rPr>
        <w:t xml:space="preserve"> </w:t>
      </w:r>
    </w:p>
    <w:p w14:paraId="5AB79A71" w14:textId="4D65F344" w:rsidR="008131E8" w:rsidRPr="00A75C49" w:rsidRDefault="008131E8" w:rsidP="008131E8">
      <w:pPr>
        <w:suppressAutoHyphens/>
        <w:autoSpaceDE w:val="0"/>
        <w:autoSpaceDN w:val="0"/>
        <w:adjustRightInd w:val="0"/>
        <w:spacing w:line="360" w:lineRule="auto"/>
        <w:jc w:val="right"/>
        <w:rPr>
          <w:color w:val="000000" w:themeColor="text1"/>
          <w:sz w:val="28"/>
          <w:szCs w:val="28"/>
        </w:rPr>
      </w:pPr>
      <w:r w:rsidRPr="00A75C49">
        <w:rPr>
          <w:i/>
          <w:color w:val="000000" w:themeColor="text1"/>
          <w:sz w:val="28"/>
          <w:szCs w:val="28"/>
        </w:rPr>
        <w:t>Người h</w:t>
      </w:r>
      <w:r w:rsidRPr="00A75C49">
        <w:rPr>
          <w:i/>
          <w:color w:val="000000" w:themeColor="text1"/>
          <w:sz w:val="28"/>
          <w:szCs w:val="28"/>
          <w:lang w:val="vi-VN"/>
        </w:rPr>
        <w:t>ướng dẫn</w:t>
      </w:r>
      <w:r w:rsidRPr="00A75C49">
        <w:rPr>
          <w:color w:val="000000" w:themeColor="text1"/>
          <w:sz w:val="28"/>
          <w:szCs w:val="28"/>
          <w:lang w:val="vi-VN"/>
        </w:rPr>
        <w:t xml:space="preserve">: </w:t>
      </w:r>
      <w:r>
        <w:rPr>
          <w:b/>
          <w:color w:val="000000" w:themeColor="text1"/>
          <w:sz w:val="28"/>
          <w:szCs w:val="28"/>
        </w:rPr>
        <w:t>ThS</w:t>
      </w:r>
      <w:r w:rsidR="004469AE">
        <w:rPr>
          <w:b/>
          <w:color w:val="000000" w:themeColor="text1"/>
          <w:sz w:val="28"/>
          <w:szCs w:val="28"/>
        </w:rPr>
        <w:t>.</w:t>
      </w:r>
      <w:r>
        <w:rPr>
          <w:b/>
          <w:color w:val="000000" w:themeColor="text1"/>
          <w:sz w:val="28"/>
          <w:szCs w:val="28"/>
        </w:rPr>
        <w:t xml:space="preserve"> </w:t>
      </w:r>
      <w:r w:rsidR="001A7C71">
        <w:rPr>
          <w:b/>
          <w:color w:val="000000" w:themeColor="text1"/>
          <w:sz w:val="28"/>
          <w:szCs w:val="28"/>
        </w:rPr>
        <w:t>MAI VĂN MẠNH</w:t>
      </w:r>
    </w:p>
    <w:p w14:paraId="50ACD87C" w14:textId="255A7225" w:rsidR="008131E8" w:rsidRDefault="008131E8" w:rsidP="008131E8">
      <w:pPr>
        <w:suppressAutoHyphens/>
        <w:autoSpaceDE w:val="0"/>
        <w:autoSpaceDN w:val="0"/>
        <w:adjustRightInd w:val="0"/>
        <w:spacing w:line="360" w:lineRule="auto"/>
        <w:jc w:val="right"/>
        <w:rPr>
          <w:b/>
          <w:bCs/>
          <w:color w:val="000000" w:themeColor="text1"/>
          <w:sz w:val="28"/>
          <w:szCs w:val="28"/>
        </w:rPr>
      </w:pPr>
      <w:r w:rsidRPr="00A75C49">
        <w:rPr>
          <w:i/>
          <w:color w:val="000000" w:themeColor="text1"/>
          <w:sz w:val="28"/>
          <w:szCs w:val="28"/>
          <w:lang w:val="vi-VN"/>
        </w:rPr>
        <w:t>Người thực hiện</w:t>
      </w:r>
      <w:r w:rsidRPr="00A75C49">
        <w:rPr>
          <w:color w:val="000000" w:themeColor="text1"/>
          <w:sz w:val="28"/>
          <w:szCs w:val="28"/>
          <w:lang w:val="vi-VN"/>
        </w:rPr>
        <w:t>:</w:t>
      </w:r>
      <w:r w:rsidRPr="00A75C49">
        <w:rPr>
          <w:b/>
          <w:bCs/>
          <w:color w:val="000000" w:themeColor="text1"/>
          <w:sz w:val="28"/>
          <w:szCs w:val="28"/>
          <w:lang w:val="vi-VN"/>
        </w:rPr>
        <w:t xml:space="preserve">  </w:t>
      </w:r>
      <w:r w:rsidR="000D301B">
        <w:rPr>
          <w:b/>
          <w:bCs/>
          <w:color w:val="000000" w:themeColor="text1"/>
          <w:sz w:val="28"/>
          <w:szCs w:val="28"/>
        </w:rPr>
        <w:t>ĐOÀN NGỌC GIỎI</w:t>
      </w:r>
      <w:r w:rsidRPr="00A75C49">
        <w:rPr>
          <w:b/>
          <w:bCs/>
          <w:color w:val="000000" w:themeColor="text1"/>
          <w:sz w:val="28"/>
          <w:szCs w:val="28"/>
        </w:rPr>
        <w:t xml:space="preserve"> </w:t>
      </w:r>
      <w:r>
        <w:rPr>
          <w:b/>
          <w:bCs/>
          <w:color w:val="000000" w:themeColor="text1"/>
          <w:sz w:val="28"/>
          <w:szCs w:val="28"/>
        </w:rPr>
        <w:t>–</w:t>
      </w:r>
      <w:r w:rsidRPr="00A75C49">
        <w:rPr>
          <w:b/>
          <w:bCs/>
          <w:color w:val="000000" w:themeColor="text1"/>
          <w:sz w:val="28"/>
          <w:szCs w:val="28"/>
        </w:rPr>
        <w:t xml:space="preserve"> 5180</w:t>
      </w:r>
      <w:r w:rsidR="001D3D2E">
        <w:rPr>
          <w:b/>
          <w:bCs/>
          <w:color w:val="000000" w:themeColor="text1"/>
          <w:sz w:val="28"/>
          <w:szCs w:val="28"/>
        </w:rPr>
        <w:t>0</w:t>
      </w:r>
      <w:r w:rsidR="000D301B">
        <w:rPr>
          <w:b/>
          <w:bCs/>
          <w:color w:val="000000" w:themeColor="text1"/>
          <w:sz w:val="28"/>
          <w:szCs w:val="28"/>
        </w:rPr>
        <w:t>769</w:t>
      </w:r>
    </w:p>
    <w:p w14:paraId="11F9FB6B" w14:textId="4A05567A" w:rsidR="008131E8" w:rsidRDefault="008131E8" w:rsidP="008131E8">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NGUYỄN MINH KHOA – 51800789</w:t>
      </w:r>
    </w:p>
    <w:p w14:paraId="49D35931" w14:textId="187D50D8" w:rsidR="00BF7DEE" w:rsidRDefault="000D301B" w:rsidP="008131E8">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CHẾ HOÀI LỘC - 51800425</w:t>
      </w:r>
    </w:p>
    <w:p w14:paraId="7D9AA4BF" w14:textId="33F212A0" w:rsidR="002A569D" w:rsidRPr="002C4768" w:rsidRDefault="008131E8" w:rsidP="002C4768">
      <w:pPr>
        <w:suppressAutoHyphens/>
        <w:autoSpaceDE w:val="0"/>
        <w:autoSpaceDN w:val="0"/>
        <w:adjustRightInd w:val="0"/>
        <w:spacing w:line="360" w:lineRule="auto"/>
        <w:jc w:val="right"/>
        <w:rPr>
          <w:color w:val="000000" w:themeColor="text1"/>
          <w:sz w:val="28"/>
          <w:szCs w:val="28"/>
        </w:rPr>
      </w:pPr>
      <w:r w:rsidRPr="00A75C49">
        <w:rPr>
          <w:color w:val="000000" w:themeColor="text1"/>
          <w:sz w:val="28"/>
          <w:szCs w:val="28"/>
          <w:lang w:val="vi-VN"/>
        </w:rPr>
        <w:t xml:space="preserve">Khoá    </w:t>
      </w:r>
      <w:r w:rsidRPr="00A75C49">
        <w:rPr>
          <w:b/>
          <w:bCs/>
          <w:color w:val="000000" w:themeColor="text1"/>
          <w:sz w:val="28"/>
          <w:szCs w:val="28"/>
          <w:lang w:val="vi-VN"/>
        </w:rPr>
        <w:t xml:space="preserve"> :    </w:t>
      </w:r>
      <w:r w:rsidRPr="00A75C49">
        <w:rPr>
          <w:b/>
          <w:bCs/>
          <w:color w:val="000000" w:themeColor="text1"/>
          <w:sz w:val="28"/>
          <w:szCs w:val="28"/>
        </w:rPr>
        <w:t>22</w:t>
      </w:r>
    </w:p>
    <w:p w14:paraId="2882416C" w14:textId="75595CE5" w:rsidR="002A569D" w:rsidRDefault="002A569D" w:rsidP="003218FF">
      <w:pPr>
        <w:suppressAutoHyphens/>
        <w:autoSpaceDE w:val="0"/>
        <w:autoSpaceDN w:val="0"/>
        <w:adjustRightInd w:val="0"/>
        <w:rPr>
          <w:b/>
          <w:bCs/>
          <w:sz w:val="28"/>
          <w:szCs w:val="28"/>
          <w:lang w:val="vi-VN"/>
        </w:rPr>
      </w:pPr>
    </w:p>
    <w:p w14:paraId="16A9215D" w14:textId="77777777" w:rsidR="00005706" w:rsidRDefault="00005706" w:rsidP="003218FF">
      <w:pPr>
        <w:suppressAutoHyphens/>
        <w:autoSpaceDE w:val="0"/>
        <w:autoSpaceDN w:val="0"/>
        <w:adjustRightInd w:val="0"/>
        <w:rPr>
          <w:b/>
          <w:bCs/>
          <w:sz w:val="28"/>
          <w:szCs w:val="28"/>
          <w:lang w:val="vi-VN"/>
        </w:rPr>
      </w:pPr>
    </w:p>
    <w:p w14:paraId="7475C6EA" w14:textId="37EEC2D8" w:rsidR="003218FF" w:rsidRPr="00CA1C39" w:rsidRDefault="003218FF" w:rsidP="00005706">
      <w:pPr>
        <w:suppressAutoHyphens/>
        <w:autoSpaceDE w:val="0"/>
        <w:autoSpaceDN w:val="0"/>
        <w:adjustRightInd w:val="0"/>
        <w:rPr>
          <w:b/>
          <w:bCs/>
          <w:lang w:val="vi-VN"/>
        </w:rPr>
      </w:pPr>
    </w:p>
    <w:p w14:paraId="655CF6D1" w14:textId="65F5865E" w:rsidR="00B118C8" w:rsidRPr="008131E8" w:rsidRDefault="008131E8" w:rsidP="003218FF">
      <w:pPr>
        <w:suppressAutoHyphens/>
        <w:autoSpaceDE w:val="0"/>
        <w:autoSpaceDN w:val="0"/>
        <w:adjustRightInd w:val="0"/>
        <w:jc w:val="center"/>
        <w:rPr>
          <w:b/>
          <w:bCs/>
          <w:iCs/>
          <w:sz w:val="28"/>
          <w:szCs w:val="28"/>
        </w:rPr>
        <w:sectPr w:rsidR="00B118C8" w:rsidRPr="008131E8"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20</w:t>
      </w:r>
    </w:p>
    <w:p w14:paraId="3A759AD9" w14:textId="77777777" w:rsidR="00BB2B2A" w:rsidRPr="00DB7595" w:rsidRDefault="00BB2B2A" w:rsidP="002D796D">
      <w:pPr>
        <w:pStyle w:val="Chng"/>
        <w:jc w:val="center"/>
        <w:rPr>
          <w:lang w:val="vi-VN"/>
        </w:rPr>
      </w:pPr>
      <w:bookmarkStart w:id="0" w:name="_Toc57048398"/>
      <w:r w:rsidRPr="00DB7595">
        <w:rPr>
          <w:lang w:val="vi-VN"/>
        </w:rPr>
        <w:t>LỜI CẢM ƠN</w:t>
      </w:r>
      <w:bookmarkEnd w:id="0"/>
    </w:p>
    <w:p w14:paraId="46274D7D" w14:textId="36E74749" w:rsidR="00296287" w:rsidRDefault="00596625" w:rsidP="001B4748">
      <w:pPr>
        <w:pStyle w:val="Nidungvnbn"/>
      </w:pPr>
      <w:r>
        <w:t xml:space="preserve">Để hoàn thành được đồ án cuối kỳ môn </w:t>
      </w:r>
      <w:r w:rsidR="00D96FDD">
        <w:t>Lập trình Web và ứng dụng</w:t>
      </w:r>
      <w:r>
        <w:t>, trước hết chúng em xin cảm ơn đến quý Thầy/Cô giáo trong</w:t>
      </w:r>
      <w:r w:rsidR="00296287">
        <w:t xml:space="preserve"> Khoa Công Nghệ Thông Tin trường Đại học Tôn Đức Thắng lời cảm ơn chân thành.</w:t>
      </w:r>
    </w:p>
    <w:p w14:paraId="45203418" w14:textId="189EA6D3" w:rsidR="00296287" w:rsidRDefault="00296287" w:rsidP="001B4748">
      <w:pPr>
        <w:pStyle w:val="Nidungvnbn"/>
      </w:pPr>
      <w:r>
        <w:t xml:space="preserve">Đặc biệt, chúng em xin gởi đến thầy </w:t>
      </w:r>
      <w:r w:rsidR="00BF41C9">
        <w:t>Mai Văn Mạnh</w:t>
      </w:r>
      <w:r>
        <w:t xml:space="preserve">, người đã tận tình hướng dẫn, giúp đỡ chúng em hoàn thành được đồ án cuối kỳ này lời cảm ơn chân thành và sâu sắc nhất. Thầy đã giúp đỡ và tạo mọi điều kiện tốt nhất để chúng em có thể hoàn thành tốt được đồ án cuối kỳ môn </w:t>
      </w:r>
      <w:r w:rsidR="00BF41C9">
        <w:t>Lập trình web và ứng dụng</w:t>
      </w:r>
      <w:r>
        <w:t>.</w:t>
      </w:r>
    </w:p>
    <w:p w14:paraId="26AA04D6" w14:textId="726126B8" w:rsidR="00296287" w:rsidRDefault="00296287" w:rsidP="001B4748">
      <w:pPr>
        <w:pStyle w:val="Nidungvnbn"/>
      </w:pPr>
      <w:r>
        <w:t>Vì kiến thức của chúng em vẫn còn hạn chế, trong quá trình học tập, hoàn thiện được đồ án cuối kỳ sẽ không tránh khỏi những sai sót, chúng em kính mong nhận được sự góp ý đến từ thầy để chúng em có được đồ án cuối kỳ một cách tốt nhất.</w:t>
      </w:r>
    </w:p>
    <w:p w14:paraId="4CC25863" w14:textId="66F2DC4B" w:rsidR="00BB2B2A" w:rsidRPr="00296287" w:rsidRDefault="00296287" w:rsidP="001B4748">
      <w:pPr>
        <w:pStyle w:val="Nidungvnbn"/>
      </w:pPr>
      <w:r>
        <w:t>Cuối cùng, chúng em kính chúc thầy luôn luôn dồi dào sức khỏe và thành công trong sự nghiệp.</w:t>
      </w:r>
      <w:r w:rsidR="00BB2B2A" w:rsidRPr="00DB7595">
        <w:rPr>
          <w:lang w:val="vi-VN"/>
        </w:rPr>
        <w:br w:type="page"/>
      </w:r>
    </w:p>
    <w:p w14:paraId="11DD70D2" w14:textId="77777777" w:rsidR="00176946" w:rsidRDefault="00176946" w:rsidP="00176946">
      <w:pPr>
        <w:jc w:val="center"/>
        <w:rPr>
          <w:b/>
          <w:sz w:val="32"/>
          <w:szCs w:val="32"/>
        </w:rPr>
      </w:pPr>
      <w:r>
        <w:rPr>
          <w:b/>
          <w:sz w:val="32"/>
          <w:szCs w:val="32"/>
        </w:rPr>
        <w:t xml:space="preserve">ĐỒ ÁN ĐƯỢC HOÀN THÀNH </w:t>
      </w:r>
    </w:p>
    <w:p w14:paraId="53044BFD" w14:textId="330C9E1B" w:rsidR="00176946" w:rsidRDefault="00176946" w:rsidP="00176946">
      <w:pPr>
        <w:jc w:val="center"/>
        <w:rPr>
          <w:b/>
          <w:sz w:val="32"/>
          <w:szCs w:val="32"/>
        </w:rPr>
      </w:pPr>
      <w:r>
        <w:rPr>
          <w:b/>
          <w:sz w:val="32"/>
          <w:szCs w:val="32"/>
        </w:rPr>
        <w:t>TẠI TRƯỜNG ĐẠI HỌC TÔN ĐỨC THẮNG</w:t>
      </w:r>
    </w:p>
    <w:p w14:paraId="061A4AD4" w14:textId="77777777" w:rsidR="00176946" w:rsidRPr="00176946" w:rsidRDefault="00176946" w:rsidP="00176946">
      <w:pPr>
        <w:jc w:val="center"/>
        <w:rPr>
          <w:b/>
          <w:sz w:val="32"/>
          <w:szCs w:val="32"/>
        </w:rPr>
      </w:pPr>
    </w:p>
    <w:p w14:paraId="66E408AB" w14:textId="005A9D05" w:rsidR="00176946" w:rsidRPr="00DB7595" w:rsidRDefault="00176946" w:rsidP="00176946">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Pr="00B118C8">
        <w:rPr>
          <w:sz w:val="26"/>
          <w:szCs w:val="26"/>
          <w:lang w:val="vi-VN"/>
        </w:rPr>
        <w:t>sản phẩm đồ án</w:t>
      </w:r>
      <w:r>
        <w:rPr>
          <w:sz w:val="26"/>
          <w:szCs w:val="26"/>
          <w:lang w:val="vi-VN"/>
        </w:rPr>
        <w:t xml:space="preserve"> của riêng </w:t>
      </w:r>
      <w:r>
        <w:rPr>
          <w:sz w:val="26"/>
          <w:szCs w:val="26"/>
        </w:rPr>
        <w:t xml:space="preserve">chúng tôi </w:t>
      </w:r>
      <w:r w:rsidRPr="00DB7595">
        <w:rPr>
          <w:sz w:val="26"/>
          <w:szCs w:val="26"/>
          <w:lang w:val="vi-VN"/>
        </w:rPr>
        <w:t>và được sự hướng dẫn của T</w:t>
      </w:r>
      <w:r w:rsidR="00430234">
        <w:rPr>
          <w:sz w:val="26"/>
          <w:szCs w:val="26"/>
        </w:rPr>
        <w:t>h.</w:t>
      </w:r>
      <w:r w:rsidRPr="00DB7595">
        <w:rPr>
          <w:sz w:val="26"/>
          <w:szCs w:val="26"/>
          <w:lang w:val="vi-VN"/>
        </w:rPr>
        <w:t xml:space="preserve">S </w:t>
      </w:r>
      <w:r w:rsidR="007912AD">
        <w:rPr>
          <w:sz w:val="26"/>
          <w:szCs w:val="26"/>
        </w:rPr>
        <w:t>Mai Văn Mạnh</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52D6734" w14:textId="77777777" w:rsidR="00176946" w:rsidRPr="00DB7595" w:rsidRDefault="00176946" w:rsidP="00176946">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49DD22FC" w14:textId="225E7D1E" w:rsidR="00176946" w:rsidRDefault="00176946" w:rsidP="00176946">
      <w:pPr>
        <w:autoSpaceDE w:val="0"/>
        <w:autoSpaceDN w:val="0"/>
        <w:adjustRightInd w:val="0"/>
        <w:spacing w:line="360" w:lineRule="auto"/>
        <w:ind w:firstLine="720"/>
        <w:jc w:val="both"/>
        <w:rPr>
          <w:sz w:val="26"/>
          <w:szCs w:val="26"/>
          <w:lang w:val="vi-VN"/>
        </w:rPr>
      </w:pPr>
      <w:r w:rsidRPr="00DB7595">
        <w:rPr>
          <w:b/>
          <w:sz w:val="26"/>
          <w:szCs w:val="26"/>
          <w:lang w:val="vi-VN"/>
        </w:rPr>
        <w:t xml:space="preserve">Nếu phát hiện có bất kỳ sự gian lận nào tôi xin hoàn toàn chịu trách nhiệm về nội dung </w:t>
      </w:r>
      <w:r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70567EB4" w14:textId="04DFA991" w:rsidR="00B33794" w:rsidRPr="00DB7595" w:rsidRDefault="00B33794" w:rsidP="00B33794">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r w:rsidR="001F5542">
        <w:rPr>
          <w:i/>
          <w:sz w:val="26"/>
          <w:szCs w:val="26"/>
        </w:rPr>
        <w:t>2020</w:t>
      </w:r>
      <w:r w:rsidRPr="00DB7595">
        <w:rPr>
          <w:i/>
          <w:sz w:val="26"/>
          <w:szCs w:val="26"/>
          <w:lang w:val="vi-VN"/>
        </w:rPr>
        <w:t xml:space="preserve">     </w:t>
      </w:r>
    </w:p>
    <w:p w14:paraId="4147BF38" w14:textId="18F80192" w:rsidR="00B33794" w:rsidRPr="00CD7E5D" w:rsidRDefault="007912AD" w:rsidP="00B33794">
      <w:pPr>
        <w:tabs>
          <w:tab w:val="center" w:pos="6521"/>
        </w:tabs>
        <w:autoSpaceDE w:val="0"/>
        <w:autoSpaceDN w:val="0"/>
        <w:adjustRightInd w:val="0"/>
        <w:spacing w:line="360" w:lineRule="auto"/>
        <w:ind w:left="3600"/>
        <w:jc w:val="center"/>
        <w:rPr>
          <w:i/>
          <w:sz w:val="26"/>
          <w:szCs w:val="26"/>
        </w:rPr>
      </w:pPr>
      <w:r>
        <w:rPr>
          <w:i/>
          <w:sz w:val="26"/>
          <w:szCs w:val="26"/>
        </w:rPr>
        <w:t>Đoàn Ngọc Giỏi</w:t>
      </w:r>
    </w:p>
    <w:p w14:paraId="787F9CAF" w14:textId="7E241345" w:rsidR="00B33794" w:rsidRDefault="00B33794" w:rsidP="00B33794">
      <w:pPr>
        <w:tabs>
          <w:tab w:val="center" w:pos="6379"/>
        </w:tabs>
        <w:spacing w:after="200" w:line="276" w:lineRule="auto"/>
        <w:rPr>
          <w:i/>
          <w:sz w:val="26"/>
          <w:szCs w:val="26"/>
          <w:lang w:val="vi-VN"/>
        </w:rPr>
      </w:pPr>
    </w:p>
    <w:p w14:paraId="2D594E55" w14:textId="34EB7481" w:rsidR="00CD7E5D" w:rsidRDefault="00CD7E5D" w:rsidP="00CD7E5D">
      <w:pPr>
        <w:tabs>
          <w:tab w:val="center" w:pos="6521"/>
        </w:tabs>
        <w:autoSpaceDE w:val="0"/>
        <w:autoSpaceDN w:val="0"/>
        <w:adjustRightInd w:val="0"/>
        <w:spacing w:line="360" w:lineRule="auto"/>
        <w:ind w:left="3600"/>
        <w:jc w:val="center"/>
        <w:rPr>
          <w:i/>
          <w:sz w:val="26"/>
          <w:szCs w:val="26"/>
        </w:rPr>
      </w:pPr>
      <w:r>
        <w:rPr>
          <w:i/>
          <w:sz w:val="26"/>
          <w:szCs w:val="26"/>
        </w:rPr>
        <w:t>Nguyễn Minh Khoa</w:t>
      </w:r>
    </w:p>
    <w:p w14:paraId="719BB77E" w14:textId="25A9C5CA" w:rsidR="002570DA" w:rsidRDefault="002570DA" w:rsidP="00375761">
      <w:pPr>
        <w:tabs>
          <w:tab w:val="center" w:pos="6521"/>
        </w:tabs>
        <w:autoSpaceDE w:val="0"/>
        <w:autoSpaceDN w:val="0"/>
        <w:adjustRightInd w:val="0"/>
        <w:spacing w:line="360" w:lineRule="auto"/>
        <w:rPr>
          <w:i/>
          <w:sz w:val="26"/>
          <w:szCs w:val="26"/>
        </w:rPr>
      </w:pPr>
    </w:p>
    <w:p w14:paraId="22A70A40" w14:textId="7C9E8F08" w:rsidR="00CD7E5D" w:rsidRDefault="007912AD" w:rsidP="00CD7E5D">
      <w:pPr>
        <w:tabs>
          <w:tab w:val="center" w:pos="6521"/>
        </w:tabs>
        <w:autoSpaceDE w:val="0"/>
        <w:autoSpaceDN w:val="0"/>
        <w:adjustRightInd w:val="0"/>
        <w:spacing w:line="360" w:lineRule="auto"/>
        <w:ind w:left="3600"/>
        <w:jc w:val="center"/>
        <w:rPr>
          <w:i/>
          <w:sz w:val="26"/>
          <w:szCs w:val="26"/>
        </w:rPr>
      </w:pPr>
      <w:r>
        <w:rPr>
          <w:i/>
          <w:sz w:val="26"/>
          <w:szCs w:val="26"/>
        </w:rPr>
        <w:t>Chế Hoài Lộc</w:t>
      </w:r>
    </w:p>
    <w:p w14:paraId="31731EC9" w14:textId="09DE1596" w:rsidR="00CD7E5D" w:rsidRDefault="00CD7E5D" w:rsidP="00CD7E5D">
      <w:pPr>
        <w:tabs>
          <w:tab w:val="center" w:pos="6521"/>
        </w:tabs>
        <w:autoSpaceDE w:val="0"/>
        <w:autoSpaceDN w:val="0"/>
        <w:adjustRightInd w:val="0"/>
        <w:spacing w:line="360" w:lineRule="auto"/>
        <w:ind w:left="3600"/>
        <w:jc w:val="center"/>
        <w:rPr>
          <w:i/>
          <w:sz w:val="26"/>
          <w:szCs w:val="26"/>
        </w:rPr>
      </w:pPr>
    </w:p>
    <w:p w14:paraId="02FE19CA" w14:textId="77777777" w:rsidR="00CD7E5D" w:rsidRPr="00CD7E5D" w:rsidRDefault="00CD7E5D" w:rsidP="00CD7E5D">
      <w:pPr>
        <w:tabs>
          <w:tab w:val="center" w:pos="6521"/>
        </w:tabs>
        <w:autoSpaceDE w:val="0"/>
        <w:autoSpaceDN w:val="0"/>
        <w:adjustRightInd w:val="0"/>
        <w:spacing w:line="360" w:lineRule="auto"/>
        <w:ind w:left="3600"/>
        <w:jc w:val="center"/>
        <w:rPr>
          <w:i/>
          <w:sz w:val="26"/>
          <w:szCs w:val="26"/>
        </w:rPr>
      </w:pPr>
    </w:p>
    <w:p w14:paraId="2EB4F90E" w14:textId="77777777" w:rsidR="00CD7E5D" w:rsidRPr="00DB7595" w:rsidRDefault="00CD7E5D" w:rsidP="00B33794">
      <w:pPr>
        <w:tabs>
          <w:tab w:val="center" w:pos="6379"/>
        </w:tabs>
        <w:spacing w:after="200" w:line="276" w:lineRule="auto"/>
        <w:rPr>
          <w:i/>
          <w:sz w:val="26"/>
          <w:szCs w:val="26"/>
          <w:lang w:val="vi-VN"/>
        </w:rPr>
      </w:pPr>
    </w:p>
    <w:p w14:paraId="515F28E1" w14:textId="77777777" w:rsidR="00176946" w:rsidRDefault="00176946">
      <w:pPr>
        <w:spacing w:after="200" w:line="276" w:lineRule="auto"/>
        <w:rPr>
          <w:b/>
          <w:sz w:val="32"/>
          <w:szCs w:val="32"/>
          <w:lang w:val="vi-VN"/>
        </w:rPr>
      </w:pPr>
      <w:r>
        <w:rPr>
          <w:lang w:val="vi-VN"/>
        </w:rPr>
        <w:br w:type="page"/>
      </w:r>
    </w:p>
    <w:p w14:paraId="39F256AF" w14:textId="77777777" w:rsidR="00AC256F" w:rsidRPr="00B118C8" w:rsidRDefault="00AC256F" w:rsidP="00AC256F">
      <w:pPr>
        <w:pStyle w:val="Chng"/>
        <w:jc w:val="center"/>
        <w:rPr>
          <w:lang w:val="vi-VN"/>
        </w:rPr>
      </w:pPr>
      <w:bookmarkStart w:id="1" w:name="_Toc57048399"/>
      <w:r w:rsidRPr="00B118C8">
        <w:rPr>
          <w:lang w:val="vi-VN"/>
        </w:rPr>
        <w:t>PHẦN XÁC NHẬN VÀ ĐÁNH GIÁ CỦA GIẢNG VIÊN</w:t>
      </w:r>
      <w:bookmarkEnd w:id="1"/>
    </w:p>
    <w:p w14:paraId="20F4437B" w14:textId="77777777" w:rsidR="00AC256F" w:rsidRPr="002D796D" w:rsidRDefault="00AC256F" w:rsidP="00AC256F">
      <w:pPr>
        <w:pStyle w:val="Nidungvnbn"/>
        <w:rPr>
          <w:b/>
          <w:lang w:val="vi-VN"/>
        </w:rPr>
      </w:pPr>
      <w:r w:rsidRPr="002D796D">
        <w:rPr>
          <w:b/>
          <w:lang w:val="vi-VN"/>
        </w:rPr>
        <w:t>Phần xác nhận của GV hướng dẫn</w:t>
      </w:r>
    </w:p>
    <w:p w14:paraId="55CD793C" w14:textId="77777777" w:rsidR="00AC256F" w:rsidRPr="00DC2276" w:rsidRDefault="00AC256F" w:rsidP="00AC256F">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6B0CB70" w14:textId="77777777" w:rsidR="00AC256F" w:rsidRPr="00DC2276" w:rsidRDefault="00AC256F" w:rsidP="00AC256F">
      <w:pPr>
        <w:tabs>
          <w:tab w:val="center" w:pos="6237"/>
        </w:tabs>
        <w:spacing w:line="276" w:lineRule="auto"/>
        <w:rPr>
          <w:lang w:val="vi-VN"/>
        </w:rPr>
      </w:pPr>
      <w:r w:rsidRPr="00DC2276">
        <w:rPr>
          <w:lang w:val="vi-VN"/>
        </w:rPr>
        <w:tab/>
        <w:t xml:space="preserve">Tp. Hồ Chí Minh, ngày     tháng   năm   </w:t>
      </w:r>
    </w:p>
    <w:p w14:paraId="07795CF6" w14:textId="77777777" w:rsidR="00AC256F" w:rsidRPr="00DC2276" w:rsidRDefault="00AC256F" w:rsidP="00AC256F">
      <w:pPr>
        <w:tabs>
          <w:tab w:val="center" w:pos="6237"/>
        </w:tabs>
        <w:spacing w:line="276" w:lineRule="auto"/>
        <w:rPr>
          <w:lang w:val="vi-VN"/>
        </w:rPr>
      </w:pPr>
      <w:r w:rsidRPr="00DC2276">
        <w:rPr>
          <w:lang w:val="vi-VN"/>
        </w:rPr>
        <w:tab/>
        <w:t>(kí và ghi họ tên)</w:t>
      </w:r>
    </w:p>
    <w:p w14:paraId="55EFF19A" w14:textId="77777777" w:rsidR="00AC256F" w:rsidRPr="00DC2276" w:rsidRDefault="00AC256F" w:rsidP="00AC256F">
      <w:pPr>
        <w:spacing w:after="200" w:line="276" w:lineRule="auto"/>
        <w:rPr>
          <w:lang w:val="vi-VN"/>
        </w:rPr>
      </w:pPr>
    </w:p>
    <w:p w14:paraId="71148F89" w14:textId="77777777" w:rsidR="00AC256F" w:rsidRPr="00DC2276" w:rsidRDefault="00AC256F" w:rsidP="00AC256F">
      <w:pPr>
        <w:spacing w:after="200" w:line="276" w:lineRule="auto"/>
        <w:rPr>
          <w:lang w:val="vi-VN"/>
        </w:rPr>
      </w:pPr>
    </w:p>
    <w:p w14:paraId="3CD37EDE" w14:textId="77777777" w:rsidR="00AC256F" w:rsidRPr="00DC2276" w:rsidRDefault="00AC256F" w:rsidP="00AC256F">
      <w:pPr>
        <w:spacing w:after="200" w:line="276" w:lineRule="auto"/>
        <w:rPr>
          <w:lang w:val="vi-VN"/>
        </w:rPr>
      </w:pPr>
    </w:p>
    <w:p w14:paraId="18B6ED7B" w14:textId="77777777" w:rsidR="00AC256F" w:rsidRPr="00DC2276" w:rsidRDefault="00AC256F" w:rsidP="00AC256F">
      <w:pPr>
        <w:pStyle w:val="Nidungvnbn"/>
        <w:rPr>
          <w:b/>
          <w:lang w:val="vi-VN"/>
        </w:rPr>
      </w:pPr>
      <w:r w:rsidRPr="00DC2276">
        <w:rPr>
          <w:b/>
          <w:lang w:val="vi-VN"/>
        </w:rPr>
        <w:t>Phần đánh giá của GV chấm bài</w:t>
      </w:r>
    </w:p>
    <w:p w14:paraId="3CC15190" w14:textId="77777777" w:rsidR="00AC256F" w:rsidRPr="00DC2276" w:rsidRDefault="00AC256F" w:rsidP="00AC256F">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F62DEE5" w14:textId="77777777" w:rsidR="00AC256F" w:rsidRPr="00DC2276" w:rsidRDefault="00AC256F" w:rsidP="00AC256F">
      <w:pPr>
        <w:tabs>
          <w:tab w:val="center" w:pos="6237"/>
        </w:tabs>
        <w:spacing w:line="276" w:lineRule="auto"/>
        <w:rPr>
          <w:lang w:val="vi-VN"/>
        </w:rPr>
      </w:pPr>
      <w:r w:rsidRPr="00DC2276">
        <w:rPr>
          <w:lang w:val="vi-VN"/>
        </w:rPr>
        <w:tab/>
        <w:t xml:space="preserve">Tp. Hồ Chí Minh, ngày     tháng   năm   </w:t>
      </w:r>
    </w:p>
    <w:p w14:paraId="6F0DF25F" w14:textId="77777777" w:rsidR="00AC256F" w:rsidRPr="00DC2276" w:rsidRDefault="00AC256F" w:rsidP="00AC256F">
      <w:pPr>
        <w:tabs>
          <w:tab w:val="center" w:pos="6237"/>
        </w:tabs>
        <w:spacing w:line="276" w:lineRule="auto"/>
        <w:rPr>
          <w:lang w:val="vi-VN"/>
        </w:rPr>
      </w:pPr>
      <w:r w:rsidRPr="00DC2276">
        <w:rPr>
          <w:lang w:val="vi-VN"/>
        </w:rPr>
        <w:tab/>
        <w:t>(kí và ghi họ tên)</w:t>
      </w:r>
    </w:p>
    <w:p w14:paraId="6289C798" w14:textId="77777777" w:rsidR="00AC256F" w:rsidRDefault="00AC256F">
      <w:pPr>
        <w:spacing w:after="200" w:line="276" w:lineRule="auto"/>
        <w:rPr>
          <w:lang w:val="vi-VN"/>
        </w:rPr>
      </w:pPr>
    </w:p>
    <w:p w14:paraId="73230822" w14:textId="7054067C" w:rsidR="00AC256F" w:rsidRPr="00AC256F" w:rsidRDefault="00AC256F">
      <w:pPr>
        <w:spacing w:after="200" w:line="276" w:lineRule="auto"/>
        <w:rPr>
          <w:lang w:val="vi-VN"/>
        </w:rPr>
      </w:pPr>
      <w:r>
        <w:rPr>
          <w:lang w:val="vi-VN"/>
        </w:rPr>
        <w:br w:type="page"/>
      </w:r>
    </w:p>
    <w:p w14:paraId="56C5BAD6" w14:textId="0A15B346" w:rsidR="00BB2B2A" w:rsidRDefault="00BB2B2A" w:rsidP="00B118C8">
      <w:pPr>
        <w:pStyle w:val="Chng"/>
        <w:jc w:val="center"/>
        <w:rPr>
          <w:lang w:val="vi-VN"/>
        </w:rPr>
      </w:pPr>
      <w:bookmarkStart w:id="2" w:name="_Toc57048400"/>
      <w:r w:rsidRPr="00DB7595">
        <w:rPr>
          <w:lang w:val="vi-VN"/>
        </w:rPr>
        <w:t>TÓM TẮT</w:t>
      </w:r>
      <w:bookmarkEnd w:id="2"/>
    </w:p>
    <w:p w14:paraId="7D8B2AA4" w14:textId="2C26A79C" w:rsidR="002D541A" w:rsidRDefault="002D541A" w:rsidP="002D541A">
      <w:pPr>
        <w:pStyle w:val="Nidungvnbn"/>
        <w:rPr>
          <w:lang w:val="vi-VN"/>
        </w:rPr>
      </w:pPr>
      <w:r>
        <w:t>Trong bài tập lớn này, chúng em sẽ trình bày về đề tài real time chat sử dụng ngôn ngữ nodejs phía server và html, css để làm phần giao diện.</w:t>
      </w:r>
    </w:p>
    <w:p w14:paraId="154ADFA3" w14:textId="77777777" w:rsidR="002D541A" w:rsidRDefault="002D541A" w:rsidP="002D541A">
      <w:pPr>
        <w:pStyle w:val="Nidungvnbn"/>
      </w:pPr>
      <w:r>
        <w:t>Chủ đề của báo cáo gồm:</w:t>
      </w:r>
    </w:p>
    <w:p w14:paraId="0996B17B" w14:textId="77777777" w:rsidR="002D541A" w:rsidRDefault="002D541A" w:rsidP="002D541A">
      <w:pPr>
        <w:pStyle w:val="Nidungvnbn"/>
        <w:numPr>
          <w:ilvl w:val="0"/>
          <w:numId w:val="36"/>
        </w:numPr>
      </w:pPr>
      <w:r>
        <w:t>Giới thiệu NodeJs.</w:t>
      </w:r>
    </w:p>
    <w:p w14:paraId="407366DB" w14:textId="77777777" w:rsidR="002D541A" w:rsidRDefault="002D541A" w:rsidP="002D541A">
      <w:pPr>
        <w:pStyle w:val="Nidungvnbn"/>
        <w:numPr>
          <w:ilvl w:val="0"/>
          <w:numId w:val="36"/>
        </w:numPr>
      </w:pPr>
      <w:r>
        <w:t>Mối liên hệ giữa NodeJS và Javascript.</w:t>
      </w:r>
    </w:p>
    <w:p w14:paraId="31020EA8" w14:textId="77777777" w:rsidR="002D541A" w:rsidRDefault="002D541A" w:rsidP="002D541A">
      <w:pPr>
        <w:pStyle w:val="Nidungvnbn"/>
        <w:numPr>
          <w:ilvl w:val="0"/>
          <w:numId w:val="36"/>
        </w:numPr>
      </w:pPr>
      <w:r>
        <w:t>So sánh NodeJs với PHP.</w:t>
      </w:r>
    </w:p>
    <w:p w14:paraId="538CC51F" w14:textId="77777777" w:rsidR="002D541A" w:rsidRDefault="002D541A" w:rsidP="002D541A">
      <w:pPr>
        <w:pStyle w:val="Nidungvnbn"/>
        <w:numPr>
          <w:ilvl w:val="0"/>
          <w:numId w:val="36"/>
        </w:numPr>
      </w:pPr>
      <w:r>
        <w:t xml:space="preserve">Giới thiệu ứng dụng real time chat bằng NodeJs. </w:t>
      </w:r>
    </w:p>
    <w:p w14:paraId="2FA40634" w14:textId="4A16ACDC" w:rsidR="00DB7595" w:rsidRPr="00F84868" w:rsidRDefault="002D541A" w:rsidP="002D541A">
      <w:pPr>
        <w:pStyle w:val="Nidungvnbn"/>
        <w:sectPr w:rsidR="00DB7595" w:rsidRPr="00F84868" w:rsidSect="00B118C8">
          <w:headerReference w:type="default" r:id="rId10"/>
          <w:pgSz w:w="12240" w:h="15840"/>
          <w:pgMar w:top="1985" w:right="1134" w:bottom="1701" w:left="1985" w:header="720" w:footer="720" w:gutter="0"/>
          <w:pgNumType w:fmt="lowerRoman" w:start="1"/>
          <w:cols w:space="720"/>
          <w:docGrid w:linePitch="360"/>
        </w:sectPr>
      </w:pPr>
      <w:r>
        <w:t>Qua bài báo cáo này chú</w:t>
      </w:r>
      <w:r w:rsidR="00783E2B">
        <w:t>ng em sẽ giúp mọi người rõ hơn về cách hoạt động của một trang web real time.</w:t>
      </w:r>
      <w:r w:rsidR="007E6AB9" w:rsidRPr="00DB7595">
        <w:rPr>
          <w:lang w:val="vi-VN"/>
        </w:rPr>
        <w:br w:type="page"/>
      </w:r>
    </w:p>
    <w:p w14:paraId="428EBF79" w14:textId="77777777" w:rsidR="007E6AB9" w:rsidRPr="007E6AB9" w:rsidRDefault="007E6AB9" w:rsidP="002D796D">
      <w:pPr>
        <w:pStyle w:val="Chng"/>
        <w:jc w:val="center"/>
      </w:pPr>
      <w:bookmarkStart w:id="3" w:name="_Toc57048401"/>
      <w:r>
        <w:t>MỤC LỤC</w:t>
      </w:r>
      <w:bookmarkEnd w:id="3"/>
    </w:p>
    <w:p w14:paraId="06F9C2E9" w14:textId="2B991308" w:rsidR="00B014B7"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57048398" w:history="1">
        <w:r w:rsidR="00B014B7" w:rsidRPr="00544DC8">
          <w:rPr>
            <w:rStyle w:val="Hyperlink"/>
            <w:noProof/>
            <w:lang w:val="vi-VN"/>
          </w:rPr>
          <w:t>LỜI CẢM ƠN</w:t>
        </w:r>
        <w:r w:rsidR="00B014B7">
          <w:rPr>
            <w:noProof/>
            <w:webHidden/>
          </w:rPr>
          <w:tab/>
        </w:r>
        <w:r w:rsidR="00B014B7">
          <w:rPr>
            <w:noProof/>
            <w:webHidden/>
          </w:rPr>
          <w:fldChar w:fldCharType="begin"/>
        </w:r>
        <w:r w:rsidR="00B014B7">
          <w:rPr>
            <w:noProof/>
            <w:webHidden/>
          </w:rPr>
          <w:instrText xml:space="preserve"> PAGEREF _Toc57048398 \h </w:instrText>
        </w:r>
        <w:r w:rsidR="00B014B7">
          <w:rPr>
            <w:noProof/>
            <w:webHidden/>
          </w:rPr>
        </w:r>
        <w:r w:rsidR="00B014B7">
          <w:rPr>
            <w:noProof/>
            <w:webHidden/>
          </w:rPr>
          <w:fldChar w:fldCharType="separate"/>
        </w:r>
        <w:r w:rsidR="00B014B7">
          <w:rPr>
            <w:noProof/>
            <w:webHidden/>
          </w:rPr>
          <w:t>i</w:t>
        </w:r>
        <w:r w:rsidR="00B014B7">
          <w:rPr>
            <w:noProof/>
            <w:webHidden/>
          </w:rPr>
          <w:fldChar w:fldCharType="end"/>
        </w:r>
      </w:hyperlink>
    </w:p>
    <w:p w14:paraId="36B72203" w14:textId="2C731E78" w:rsidR="00B014B7" w:rsidRDefault="00CC0D67">
      <w:pPr>
        <w:pStyle w:val="TOC1"/>
        <w:tabs>
          <w:tab w:val="right" w:leader="dot" w:pos="9111"/>
        </w:tabs>
        <w:rPr>
          <w:rFonts w:asciiTheme="minorHAnsi" w:eastAsiaTheme="minorEastAsia" w:hAnsiTheme="minorHAnsi" w:cstheme="minorBidi"/>
          <w:noProof/>
          <w:sz w:val="22"/>
          <w:szCs w:val="22"/>
        </w:rPr>
      </w:pPr>
      <w:hyperlink w:anchor="_Toc57048399" w:history="1">
        <w:r w:rsidR="00B014B7" w:rsidRPr="00544DC8">
          <w:rPr>
            <w:rStyle w:val="Hyperlink"/>
            <w:noProof/>
            <w:lang w:val="vi-VN"/>
          </w:rPr>
          <w:t>PHẦN XÁC NHẬN VÀ ĐÁNH GIÁ CỦA GIẢNG VIÊN</w:t>
        </w:r>
        <w:r w:rsidR="00B014B7">
          <w:rPr>
            <w:noProof/>
            <w:webHidden/>
          </w:rPr>
          <w:tab/>
        </w:r>
        <w:r w:rsidR="00B014B7">
          <w:rPr>
            <w:noProof/>
            <w:webHidden/>
          </w:rPr>
          <w:fldChar w:fldCharType="begin"/>
        </w:r>
        <w:r w:rsidR="00B014B7">
          <w:rPr>
            <w:noProof/>
            <w:webHidden/>
          </w:rPr>
          <w:instrText xml:space="preserve"> PAGEREF _Toc57048399 \h </w:instrText>
        </w:r>
        <w:r w:rsidR="00B014B7">
          <w:rPr>
            <w:noProof/>
            <w:webHidden/>
          </w:rPr>
        </w:r>
        <w:r w:rsidR="00B014B7">
          <w:rPr>
            <w:noProof/>
            <w:webHidden/>
          </w:rPr>
          <w:fldChar w:fldCharType="separate"/>
        </w:r>
        <w:r w:rsidR="00B014B7">
          <w:rPr>
            <w:noProof/>
            <w:webHidden/>
          </w:rPr>
          <w:t>iii</w:t>
        </w:r>
        <w:r w:rsidR="00B014B7">
          <w:rPr>
            <w:noProof/>
            <w:webHidden/>
          </w:rPr>
          <w:fldChar w:fldCharType="end"/>
        </w:r>
      </w:hyperlink>
    </w:p>
    <w:p w14:paraId="2AA09DDD" w14:textId="5BB11CBD" w:rsidR="00B014B7" w:rsidRDefault="00CC0D67">
      <w:pPr>
        <w:pStyle w:val="TOC1"/>
        <w:tabs>
          <w:tab w:val="right" w:leader="dot" w:pos="9111"/>
        </w:tabs>
        <w:rPr>
          <w:rFonts w:asciiTheme="minorHAnsi" w:eastAsiaTheme="minorEastAsia" w:hAnsiTheme="minorHAnsi" w:cstheme="minorBidi"/>
          <w:noProof/>
          <w:sz w:val="22"/>
          <w:szCs w:val="22"/>
        </w:rPr>
      </w:pPr>
      <w:hyperlink w:anchor="_Toc57048400" w:history="1">
        <w:r w:rsidR="00B014B7" w:rsidRPr="00544DC8">
          <w:rPr>
            <w:rStyle w:val="Hyperlink"/>
            <w:noProof/>
            <w:lang w:val="vi-VN"/>
          </w:rPr>
          <w:t>TÓM TẮT</w:t>
        </w:r>
        <w:r w:rsidR="00B014B7">
          <w:rPr>
            <w:noProof/>
            <w:webHidden/>
          </w:rPr>
          <w:tab/>
        </w:r>
        <w:r w:rsidR="00B014B7">
          <w:rPr>
            <w:noProof/>
            <w:webHidden/>
          </w:rPr>
          <w:fldChar w:fldCharType="begin"/>
        </w:r>
        <w:r w:rsidR="00B014B7">
          <w:rPr>
            <w:noProof/>
            <w:webHidden/>
          </w:rPr>
          <w:instrText xml:space="preserve"> PAGEREF _Toc57048400 \h </w:instrText>
        </w:r>
        <w:r w:rsidR="00B014B7">
          <w:rPr>
            <w:noProof/>
            <w:webHidden/>
          </w:rPr>
        </w:r>
        <w:r w:rsidR="00B014B7">
          <w:rPr>
            <w:noProof/>
            <w:webHidden/>
          </w:rPr>
          <w:fldChar w:fldCharType="separate"/>
        </w:r>
        <w:r w:rsidR="00B014B7">
          <w:rPr>
            <w:noProof/>
            <w:webHidden/>
          </w:rPr>
          <w:t>iv</w:t>
        </w:r>
        <w:r w:rsidR="00B014B7">
          <w:rPr>
            <w:noProof/>
            <w:webHidden/>
          </w:rPr>
          <w:fldChar w:fldCharType="end"/>
        </w:r>
      </w:hyperlink>
    </w:p>
    <w:p w14:paraId="6ED4F9C7" w14:textId="10ECB5B7" w:rsidR="00B014B7" w:rsidRDefault="00CC0D67">
      <w:pPr>
        <w:pStyle w:val="TOC1"/>
        <w:tabs>
          <w:tab w:val="right" w:leader="dot" w:pos="9111"/>
        </w:tabs>
        <w:rPr>
          <w:rFonts w:asciiTheme="minorHAnsi" w:eastAsiaTheme="minorEastAsia" w:hAnsiTheme="minorHAnsi" w:cstheme="minorBidi"/>
          <w:noProof/>
          <w:sz w:val="22"/>
          <w:szCs w:val="22"/>
        </w:rPr>
      </w:pPr>
      <w:hyperlink w:anchor="_Toc57048401" w:history="1">
        <w:r w:rsidR="00B014B7" w:rsidRPr="00544DC8">
          <w:rPr>
            <w:rStyle w:val="Hyperlink"/>
            <w:noProof/>
          </w:rPr>
          <w:t>MỤC LỤC</w:t>
        </w:r>
        <w:r w:rsidR="00B014B7">
          <w:rPr>
            <w:noProof/>
            <w:webHidden/>
          </w:rPr>
          <w:tab/>
        </w:r>
        <w:r w:rsidR="00B014B7">
          <w:rPr>
            <w:noProof/>
            <w:webHidden/>
          </w:rPr>
          <w:fldChar w:fldCharType="begin"/>
        </w:r>
        <w:r w:rsidR="00B014B7">
          <w:rPr>
            <w:noProof/>
            <w:webHidden/>
          </w:rPr>
          <w:instrText xml:space="preserve"> PAGEREF _Toc57048401 \h </w:instrText>
        </w:r>
        <w:r w:rsidR="00B014B7">
          <w:rPr>
            <w:noProof/>
            <w:webHidden/>
          </w:rPr>
        </w:r>
        <w:r w:rsidR="00B014B7">
          <w:rPr>
            <w:noProof/>
            <w:webHidden/>
          </w:rPr>
          <w:fldChar w:fldCharType="separate"/>
        </w:r>
        <w:r w:rsidR="00B014B7">
          <w:rPr>
            <w:noProof/>
            <w:webHidden/>
          </w:rPr>
          <w:t>1</w:t>
        </w:r>
        <w:r w:rsidR="00B014B7">
          <w:rPr>
            <w:noProof/>
            <w:webHidden/>
          </w:rPr>
          <w:fldChar w:fldCharType="end"/>
        </w:r>
      </w:hyperlink>
    </w:p>
    <w:p w14:paraId="7B7F46F8" w14:textId="4D9E2C3E" w:rsidR="00B014B7" w:rsidRDefault="00CC0D67">
      <w:pPr>
        <w:pStyle w:val="TOC1"/>
        <w:tabs>
          <w:tab w:val="right" w:leader="dot" w:pos="9111"/>
        </w:tabs>
        <w:rPr>
          <w:rFonts w:asciiTheme="minorHAnsi" w:eastAsiaTheme="minorEastAsia" w:hAnsiTheme="minorHAnsi" w:cstheme="minorBidi"/>
          <w:noProof/>
          <w:sz w:val="22"/>
          <w:szCs w:val="22"/>
        </w:rPr>
      </w:pPr>
      <w:hyperlink w:anchor="_Toc57048402" w:history="1">
        <w:r w:rsidR="00B014B7" w:rsidRPr="00544DC8">
          <w:rPr>
            <w:rStyle w:val="Hyperlink"/>
            <w:noProof/>
          </w:rPr>
          <w:t>DANH MỤC CÁC BẢNG BIỂU, HÌNH VẼ, ĐỒ THỊ</w:t>
        </w:r>
        <w:r w:rsidR="00B014B7">
          <w:rPr>
            <w:noProof/>
            <w:webHidden/>
          </w:rPr>
          <w:tab/>
        </w:r>
        <w:r w:rsidR="00B014B7">
          <w:rPr>
            <w:noProof/>
            <w:webHidden/>
          </w:rPr>
          <w:fldChar w:fldCharType="begin"/>
        </w:r>
        <w:r w:rsidR="00B014B7">
          <w:rPr>
            <w:noProof/>
            <w:webHidden/>
          </w:rPr>
          <w:instrText xml:space="preserve"> PAGEREF _Toc57048402 \h </w:instrText>
        </w:r>
        <w:r w:rsidR="00B014B7">
          <w:rPr>
            <w:noProof/>
            <w:webHidden/>
          </w:rPr>
        </w:r>
        <w:r w:rsidR="00B014B7">
          <w:rPr>
            <w:noProof/>
            <w:webHidden/>
          </w:rPr>
          <w:fldChar w:fldCharType="separate"/>
        </w:r>
        <w:r w:rsidR="00B014B7">
          <w:rPr>
            <w:noProof/>
            <w:webHidden/>
          </w:rPr>
          <w:t>3</w:t>
        </w:r>
        <w:r w:rsidR="00B014B7">
          <w:rPr>
            <w:noProof/>
            <w:webHidden/>
          </w:rPr>
          <w:fldChar w:fldCharType="end"/>
        </w:r>
      </w:hyperlink>
    </w:p>
    <w:p w14:paraId="5CD285B6" w14:textId="316C7267" w:rsidR="00B014B7" w:rsidRDefault="00CC0D67">
      <w:pPr>
        <w:pStyle w:val="TOC1"/>
        <w:tabs>
          <w:tab w:val="right" w:leader="dot" w:pos="9111"/>
        </w:tabs>
        <w:rPr>
          <w:rFonts w:asciiTheme="minorHAnsi" w:eastAsiaTheme="minorEastAsia" w:hAnsiTheme="minorHAnsi" w:cstheme="minorBidi"/>
          <w:noProof/>
          <w:sz w:val="22"/>
          <w:szCs w:val="22"/>
        </w:rPr>
      </w:pPr>
      <w:hyperlink w:anchor="_Toc57048403" w:history="1">
        <w:r w:rsidR="00B014B7" w:rsidRPr="00544DC8">
          <w:rPr>
            <w:rStyle w:val="Hyperlink"/>
            <w:noProof/>
          </w:rPr>
          <w:t>CHƯƠNG 1 – GIỚI THIỆU CHUNG</w:t>
        </w:r>
        <w:r w:rsidR="00B014B7">
          <w:rPr>
            <w:noProof/>
            <w:webHidden/>
          </w:rPr>
          <w:tab/>
        </w:r>
        <w:r w:rsidR="00B014B7">
          <w:rPr>
            <w:noProof/>
            <w:webHidden/>
          </w:rPr>
          <w:fldChar w:fldCharType="begin"/>
        </w:r>
        <w:r w:rsidR="00B014B7">
          <w:rPr>
            <w:noProof/>
            <w:webHidden/>
          </w:rPr>
          <w:instrText xml:space="preserve"> PAGEREF _Toc57048403 \h </w:instrText>
        </w:r>
        <w:r w:rsidR="00B014B7">
          <w:rPr>
            <w:noProof/>
            <w:webHidden/>
          </w:rPr>
        </w:r>
        <w:r w:rsidR="00B014B7">
          <w:rPr>
            <w:noProof/>
            <w:webHidden/>
          </w:rPr>
          <w:fldChar w:fldCharType="separate"/>
        </w:r>
        <w:r w:rsidR="00B014B7">
          <w:rPr>
            <w:noProof/>
            <w:webHidden/>
          </w:rPr>
          <w:t>4</w:t>
        </w:r>
        <w:r w:rsidR="00B014B7">
          <w:rPr>
            <w:noProof/>
            <w:webHidden/>
          </w:rPr>
          <w:fldChar w:fldCharType="end"/>
        </w:r>
      </w:hyperlink>
    </w:p>
    <w:p w14:paraId="13608D6F" w14:textId="6D524A44" w:rsidR="00B014B7" w:rsidRDefault="00CC0D67">
      <w:pPr>
        <w:pStyle w:val="TOC2"/>
        <w:tabs>
          <w:tab w:val="right" w:leader="dot" w:pos="9111"/>
        </w:tabs>
        <w:rPr>
          <w:rFonts w:asciiTheme="minorHAnsi" w:eastAsiaTheme="minorEastAsia" w:hAnsiTheme="minorHAnsi" w:cstheme="minorBidi"/>
          <w:noProof/>
          <w:sz w:val="22"/>
          <w:szCs w:val="22"/>
        </w:rPr>
      </w:pPr>
      <w:hyperlink w:anchor="_Toc57048404" w:history="1">
        <w:r w:rsidR="00B014B7" w:rsidRPr="00544DC8">
          <w:rPr>
            <w:rStyle w:val="Hyperlink"/>
            <w:noProof/>
          </w:rPr>
          <w:t>1.1 NodeJS là gì?</w:t>
        </w:r>
        <w:r w:rsidR="00B014B7">
          <w:rPr>
            <w:noProof/>
            <w:webHidden/>
          </w:rPr>
          <w:tab/>
        </w:r>
        <w:r w:rsidR="00B014B7">
          <w:rPr>
            <w:noProof/>
            <w:webHidden/>
          </w:rPr>
          <w:fldChar w:fldCharType="begin"/>
        </w:r>
        <w:r w:rsidR="00B014B7">
          <w:rPr>
            <w:noProof/>
            <w:webHidden/>
          </w:rPr>
          <w:instrText xml:space="preserve"> PAGEREF _Toc57048404 \h </w:instrText>
        </w:r>
        <w:r w:rsidR="00B014B7">
          <w:rPr>
            <w:noProof/>
            <w:webHidden/>
          </w:rPr>
        </w:r>
        <w:r w:rsidR="00B014B7">
          <w:rPr>
            <w:noProof/>
            <w:webHidden/>
          </w:rPr>
          <w:fldChar w:fldCharType="separate"/>
        </w:r>
        <w:r w:rsidR="00B014B7">
          <w:rPr>
            <w:noProof/>
            <w:webHidden/>
          </w:rPr>
          <w:t>4</w:t>
        </w:r>
        <w:r w:rsidR="00B014B7">
          <w:rPr>
            <w:noProof/>
            <w:webHidden/>
          </w:rPr>
          <w:fldChar w:fldCharType="end"/>
        </w:r>
      </w:hyperlink>
    </w:p>
    <w:p w14:paraId="7A1E8787" w14:textId="10292098" w:rsidR="00B014B7" w:rsidRDefault="00CC0D67">
      <w:pPr>
        <w:pStyle w:val="TOC2"/>
        <w:tabs>
          <w:tab w:val="right" w:leader="dot" w:pos="9111"/>
        </w:tabs>
        <w:rPr>
          <w:rFonts w:asciiTheme="minorHAnsi" w:eastAsiaTheme="minorEastAsia" w:hAnsiTheme="minorHAnsi" w:cstheme="minorBidi"/>
          <w:noProof/>
          <w:sz w:val="22"/>
          <w:szCs w:val="22"/>
        </w:rPr>
      </w:pPr>
      <w:hyperlink w:anchor="_Toc57048405" w:history="1">
        <w:r w:rsidR="00B014B7" w:rsidRPr="00544DC8">
          <w:rPr>
            <w:rStyle w:val="Hyperlink"/>
            <w:noProof/>
          </w:rPr>
          <w:t>1.2 Ưu điểm và nhược điểm</w:t>
        </w:r>
        <w:r w:rsidR="00B014B7">
          <w:rPr>
            <w:noProof/>
            <w:webHidden/>
          </w:rPr>
          <w:tab/>
        </w:r>
        <w:r w:rsidR="00B014B7">
          <w:rPr>
            <w:noProof/>
            <w:webHidden/>
          </w:rPr>
          <w:fldChar w:fldCharType="begin"/>
        </w:r>
        <w:r w:rsidR="00B014B7">
          <w:rPr>
            <w:noProof/>
            <w:webHidden/>
          </w:rPr>
          <w:instrText xml:space="preserve"> PAGEREF _Toc57048405 \h </w:instrText>
        </w:r>
        <w:r w:rsidR="00B014B7">
          <w:rPr>
            <w:noProof/>
            <w:webHidden/>
          </w:rPr>
        </w:r>
        <w:r w:rsidR="00B014B7">
          <w:rPr>
            <w:noProof/>
            <w:webHidden/>
          </w:rPr>
          <w:fldChar w:fldCharType="separate"/>
        </w:r>
        <w:r w:rsidR="00B014B7">
          <w:rPr>
            <w:noProof/>
            <w:webHidden/>
          </w:rPr>
          <w:t>4</w:t>
        </w:r>
        <w:r w:rsidR="00B014B7">
          <w:rPr>
            <w:noProof/>
            <w:webHidden/>
          </w:rPr>
          <w:fldChar w:fldCharType="end"/>
        </w:r>
      </w:hyperlink>
    </w:p>
    <w:p w14:paraId="00424CB1" w14:textId="11F4DD28" w:rsidR="00B014B7" w:rsidRDefault="00CC0D67">
      <w:pPr>
        <w:pStyle w:val="TOC2"/>
        <w:tabs>
          <w:tab w:val="right" w:leader="dot" w:pos="9111"/>
        </w:tabs>
        <w:rPr>
          <w:rFonts w:asciiTheme="minorHAnsi" w:eastAsiaTheme="minorEastAsia" w:hAnsiTheme="minorHAnsi" w:cstheme="minorBidi"/>
          <w:noProof/>
          <w:sz w:val="22"/>
          <w:szCs w:val="22"/>
        </w:rPr>
      </w:pPr>
      <w:hyperlink w:anchor="_Toc57048406" w:history="1">
        <w:r w:rsidR="00B014B7" w:rsidRPr="00544DC8">
          <w:rPr>
            <w:rStyle w:val="Hyperlink"/>
            <w:noProof/>
            <w:bdr w:val="none" w:sz="0" w:space="0" w:color="auto" w:frame="1"/>
            <w:shd w:val="clear" w:color="auto" w:fill="FFFFFF"/>
          </w:rPr>
          <w:t>1.3 Nodejs có thể làm được những gì?</w:t>
        </w:r>
        <w:r w:rsidR="00B014B7">
          <w:rPr>
            <w:noProof/>
            <w:webHidden/>
          </w:rPr>
          <w:tab/>
        </w:r>
        <w:r w:rsidR="00B014B7">
          <w:rPr>
            <w:noProof/>
            <w:webHidden/>
          </w:rPr>
          <w:fldChar w:fldCharType="begin"/>
        </w:r>
        <w:r w:rsidR="00B014B7">
          <w:rPr>
            <w:noProof/>
            <w:webHidden/>
          </w:rPr>
          <w:instrText xml:space="preserve"> PAGEREF _Toc57048406 \h </w:instrText>
        </w:r>
        <w:r w:rsidR="00B014B7">
          <w:rPr>
            <w:noProof/>
            <w:webHidden/>
          </w:rPr>
        </w:r>
        <w:r w:rsidR="00B014B7">
          <w:rPr>
            <w:noProof/>
            <w:webHidden/>
          </w:rPr>
          <w:fldChar w:fldCharType="separate"/>
        </w:r>
        <w:r w:rsidR="00B014B7">
          <w:rPr>
            <w:noProof/>
            <w:webHidden/>
          </w:rPr>
          <w:t>5</w:t>
        </w:r>
        <w:r w:rsidR="00B014B7">
          <w:rPr>
            <w:noProof/>
            <w:webHidden/>
          </w:rPr>
          <w:fldChar w:fldCharType="end"/>
        </w:r>
      </w:hyperlink>
    </w:p>
    <w:p w14:paraId="0A84E584" w14:textId="309B5BD0" w:rsidR="00B014B7" w:rsidRDefault="00CC0D67">
      <w:pPr>
        <w:pStyle w:val="TOC2"/>
        <w:tabs>
          <w:tab w:val="right" w:leader="dot" w:pos="9111"/>
        </w:tabs>
        <w:rPr>
          <w:rFonts w:asciiTheme="minorHAnsi" w:eastAsiaTheme="minorEastAsia" w:hAnsiTheme="minorHAnsi" w:cstheme="minorBidi"/>
          <w:noProof/>
          <w:sz w:val="22"/>
          <w:szCs w:val="22"/>
        </w:rPr>
      </w:pPr>
      <w:hyperlink w:anchor="_Toc57048407" w:history="1">
        <w:r w:rsidR="00B014B7" w:rsidRPr="00544DC8">
          <w:rPr>
            <w:rStyle w:val="Hyperlink"/>
            <w:noProof/>
          </w:rPr>
          <w:t>1.4 Nodejs và hệ thống real time chat</w:t>
        </w:r>
        <w:r w:rsidR="00B014B7">
          <w:rPr>
            <w:noProof/>
            <w:webHidden/>
          </w:rPr>
          <w:tab/>
        </w:r>
        <w:r w:rsidR="00B014B7">
          <w:rPr>
            <w:noProof/>
            <w:webHidden/>
          </w:rPr>
          <w:fldChar w:fldCharType="begin"/>
        </w:r>
        <w:r w:rsidR="00B014B7">
          <w:rPr>
            <w:noProof/>
            <w:webHidden/>
          </w:rPr>
          <w:instrText xml:space="preserve"> PAGEREF _Toc57048407 \h </w:instrText>
        </w:r>
        <w:r w:rsidR="00B014B7">
          <w:rPr>
            <w:noProof/>
            <w:webHidden/>
          </w:rPr>
        </w:r>
        <w:r w:rsidR="00B014B7">
          <w:rPr>
            <w:noProof/>
            <w:webHidden/>
          </w:rPr>
          <w:fldChar w:fldCharType="separate"/>
        </w:r>
        <w:r w:rsidR="00B014B7">
          <w:rPr>
            <w:noProof/>
            <w:webHidden/>
          </w:rPr>
          <w:t>5</w:t>
        </w:r>
        <w:r w:rsidR="00B014B7">
          <w:rPr>
            <w:noProof/>
            <w:webHidden/>
          </w:rPr>
          <w:fldChar w:fldCharType="end"/>
        </w:r>
      </w:hyperlink>
    </w:p>
    <w:p w14:paraId="2765A9CF" w14:textId="09861D85" w:rsidR="00B014B7" w:rsidRDefault="00CC0D67">
      <w:pPr>
        <w:pStyle w:val="TOC2"/>
        <w:tabs>
          <w:tab w:val="right" w:leader="dot" w:pos="9111"/>
        </w:tabs>
        <w:rPr>
          <w:rFonts w:asciiTheme="minorHAnsi" w:eastAsiaTheme="minorEastAsia" w:hAnsiTheme="minorHAnsi" w:cstheme="minorBidi"/>
          <w:noProof/>
          <w:sz w:val="22"/>
          <w:szCs w:val="22"/>
        </w:rPr>
      </w:pPr>
      <w:hyperlink w:anchor="_Toc57048408" w:history="1">
        <w:r w:rsidR="00B014B7" w:rsidRPr="00544DC8">
          <w:rPr>
            <w:rStyle w:val="Hyperlink"/>
            <w:noProof/>
          </w:rPr>
          <w:t>1.5 Lý do chọn đề tài</w:t>
        </w:r>
        <w:r w:rsidR="00B014B7">
          <w:rPr>
            <w:noProof/>
            <w:webHidden/>
          </w:rPr>
          <w:tab/>
        </w:r>
        <w:r w:rsidR="00B014B7">
          <w:rPr>
            <w:noProof/>
            <w:webHidden/>
          </w:rPr>
          <w:fldChar w:fldCharType="begin"/>
        </w:r>
        <w:r w:rsidR="00B014B7">
          <w:rPr>
            <w:noProof/>
            <w:webHidden/>
          </w:rPr>
          <w:instrText xml:space="preserve"> PAGEREF _Toc57048408 \h </w:instrText>
        </w:r>
        <w:r w:rsidR="00B014B7">
          <w:rPr>
            <w:noProof/>
            <w:webHidden/>
          </w:rPr>
        </w:r>
        <w:r w:rsidR="00B014B7">
          <w:rPr>
            <w:noProof/>
            <w:webHidden/>
          </w:rPr>
          <w:fldChar w:fldCharType="separate"/>
        </w:r>
        <w:r w:rsidR="00B014B7">
          <w:rPr>
            <w:noProof/>
            <w:webHidden/>
          </w:rPr>
          <w:t>5</w:t>
        </w:r>
        <w:r w:rsidR="00B014B7">
          <w:rPr>
            <w:noProof/>
            <w:webHidden/>
          </w:rPr>
          <w:fldChar w:fldCharType="end"/>
        </w:r>
      </w:hyperlink>
    </w:p>
    <w:p w14:paraId="02303C8A" w14:textId="539BB3D0" w:rsidR="00B014B7" w:rsidRDefault="00CC0D67">
      <w:pPr>
        <w:pStyle w:val="TOC1"/>
        <w:tabs>
          <w:tab w:val="right" w:leader="dot" w:pos="9111"/>
        </w:tabs>
        <w:rPr>
          <w:rFonts w:asciiTheme="minorHAnsi" w:eastAsiaTheme="minorEastAsia" w:hAnsiTheme="minorHAnsi" w:cstheme="minorBidi"/>
          <w:noProof/>
          <w:sz w:val="22"/>
          <w:szCs w:val="22"/>
        </w:rPr>
      </w:pPr>
      <w:hyperlink w:anchor="_Toc57048409" w:history="1">
        <w:r w:rsidR="00B014B7" w:rsidRPr="00544DC8">
          <w:rPr>
            <w:rStyle w:val="Hyperlink"/>
            <w:noProof/>
            <w:bdr w:val="none" w:sz="0" w:space="0" w:color="auto" w:frame="1"/>
            <w:shd w:val="clear" w:color="auto" w:fill="FFFFFF"/>
          </w:rPr>
          <w:t>CHƯƠNG 2 – MỐI LIÊN HỆ GIỮA NODEJS VÀ JAVASCRIPT</w:t>
        </w:r>
        <w:r w:rsidR="00B014B7">
          <w:rPr>
            <w:noProof/>
            <w:webHidden/>
          </w:rPr>
          <w:tab/>
        </w:r>
        <w:r w:rsidR="00B014B7">
          <w:rPr>
            <w:noProof/>
            <w:webHidden/>
          </w:rPr>
          <w:fldChar w:fldCharType="begin"/>
        </w:r>
        <w:r w:rsidR="00B014B7">
          <w:rPr>
            <w:noProof/>
            <w:webHidden/>
          </w:rPr>
          <w:instrText xml:space="preserve"> PAGEREF _Toc57048409 \h </w:instrText>
        </w:r>
        <w:r w:rsidR="00B014B7">
          <w:rPr>
            <w:noProof/>
            <w:webHidden/>
          </w:rPr>
        </w:r>
        <w:r w:rsidR="00B014B7">
          <w:rPr>
            <w:noProof/>
            <w:webHidden/>
          </w:rPr>
          <w:fldChar w:fldCharType="separate"/>
        </w:r>
        <w:r w:rsidR="00B014B7">
          <w:rPr>
            <w:noProof/>
            <w:webHidden/>
          </w:rPr>
          <w:t>8</w:t>
        </w:r>
        <w:r w:rsidR="00B014B7">
          <w:rPr>
            <w:noProof/>
            <w:webHidden/>
          </w:rPr>
          <w:fldChar w:fldCharType="end"/>
        </w:r>
      </w:hyperlink>
    </w:p>
    <w:p w14:paraId="0F8F3644" w14:textId="64269244" w:rsidR="00B014B7" w:rsidRDefault="00CC0D67">
      <w:pPr>
        <w:pStyle w:val="TOC2"/>
        <w:tabs>
          <w:tab w:val="right" w:leader="dot" w:pos="9111"/>
        </w:tabs>
        <w:rPr>
          <w:rFonts w:asciiTheme="minorHAnsi" w:eastAsiaTheme="minorEastAsia" w:hAnsiTheme="minorHAnsi" w:cstheme="minorBidi"/>
          <w:noProof/>
          <w:sz w:val="22"/>
          <w:szCs w:val="22"/>
        </w:rPr>
      </w:pPr>
      <w:hyperlink w:anchor="_Toc57048410" w:history="1">
        <w:r w:rsidR="00B014B7" w:rsidRPr="00544DC8">
          <w:rPr>
            <w:rStyle w:val="Hyperlink"/>
            <w:noProof/>
            <w:bdr w:val="none" w:sz="0" w:space="0" w:color="auto" w:frame="1"/>
            <w:shd w:val="clear" w:color="auto" w:fill="FFFFFF"/>
          </w:rPr>
          <w:t>2.1 Khai báo biến</w:t>
        </w:r>
        <w:r w:rsidR="00B014B7">
          <w:rPr>
            <w:noProof/>
            <w:webHidden/>
          </w:rPr>
          <w:tab/>
        </w:r>
        <w:r w:rsidR="00B014B7">
          <w:rPr>
            <w:noProof/>
            <w:webHidden/>
          </w:rPr>
          <w:fldChar w:fldCharType="begin"/>
        </w:r>
        <w:r w:rsidR="00B014B7">
          <w:rPr>
            <w:noProof/>
            <w:webHidden/>
          </w:rPr>
          <w:instrText xml:space="preserve"> PAGEREF _Toc57048410 \h </w:instrText>
        </w:r>
        <w:r w:rsidR="00B014B7">
          <w:rPr>
            <w:noProof/>
            <w:webHidden/>
          </w:rPr>
        </w:r>
        <w:r w:rsidR="00B014B7">
          <w:rPr>
            <w:noProof/>
            <w:webHidden/>
          </w:rPr>
          <w:fldChar w:fldCharType="separate"/>
        </w:r>
        <w:r w:rsidR="00B014B7">
          <w:rPr>
            <w:noProof/>
            <w:webHidden/>
          </w:rPr>
          <w:t>8</w:t>
        </w:r>
        <w:r w:rsidR="00B014B7">
          <w:rPr>
            <w:noProof/>
            <w:webHidden/>
          </w:rPr>
          <w:fldChar w:fldCharType="end"/>
        </w:r>
      </w:hyperlink>
    </w:p>
    <w:p w14:paraId="04218C6A" w14:textId="7694A4EF" w:rsidR="00B014B7" w:rsidRDefault="00CC0D67">
      <w:pPr>
        <w:pStyle w:val="TOC2"/>
        <w:tabs>
          <w:tab w:val="right" w:leader="dot" w:pos="9111"/>
        </w:tabs>
        <w:rPr>
          <w:rFonts w:asciiTheme="minorHAnsi" w:eastAsiaTheme="minorEastAsia" w:hAnsiTheme="minorHAnsi" w:cstheme="minorBidi"/>
          <w:noProof/>
          <w:sz w:val="22"/>
          <w:szCs w:val="22"/>
        </w:rPr>
      </w:pPr>
      <w:hyperlink w:anchor="_Toc57048411" w:history="1">
        <w:r w:rsidR="00B014B7" w:rsidRPr="00544DC8">
          <w:rPr>
            <w:rStyle w:val="Hyperlink"/>
            <w:noProof/>
          </w:rPr>
          <w:t>2.2 Lệnh kiểm tra điều kiện</w:t>
        </w:r>
        <w:r w:rsidR="00B014B7">
          <w:rPr>
            <w:noProof/>
            <w:webHidden/>
          </w:rPr>
          <w:tab/>
        </w:r>
        <w:r w:rsidR="00B014B7">
          <w:rPr>
            <w:noProof/>
            <w:webHidden/>
          </w:rPr>
          <w:fldChar w:fldCharType="begin"/>
        </w:r>
        <w:r w:rsidR="00B014B7">
          <w:rPr>
            <w:noProof/>
            <w:webHidden/>
          </w:rPr>
          <w:instrText xml:space="preserve"> PAGEREF _Toc57048411 \h </w:instrText>
        </w:r>
        <w:r w:rsidR="00B014B7">
          <w:rPr>
            <w:noProof/>
            <w:webHidden/>
          </w:rPr>
        </w:r>
        <w:r w:rsidR="00B014B7">
          <w:rPr>
            <w:noProof/>
            <w:webHidden/>
          </w:rPr>
          <w:fldChar w:fldCharType="separate"/>
        </w:r>
        <w:r w:rsidR="00B014B7">
          <w:rPr>
            <w:noProof/>
            <w:webHidden/>
          </w:rPr>
          <w:t>8</w:t>
        </w:r>
        <w:r w:rsidR="00B014B7">
          <w:rPr>
            <w:noProof/>
            <w:webHidden/>
          </w:rPr>
          <w:fldChar w:fldCharType="end"/>
        </w:r>
      </w:hyperlink>
    </w:p>
    <w:p w14:paraId="161465BC" w14:textId="59939C9A" w:rsidR="00B014B7" w:rsidRDefault="00CC0D67">
      <w:pPr>
        <w:pStyle w:val="TOC2"/>
        <w:tabs>
          <w:tab w:val="right" w:leader="dot" w:pos="9111"/>
        </w:tabs>
        <w:rPr>
          <w:rFonts w:asciiTheme="minorHAnsi" w:eastAsiaTheme="minorEastAsia" w:hAnsiTheme="minorHAnsi" w:cstheme="minorBidi"/>
          <w:noProof/>
          <w:sz w:val="22"/>
          <w:szCs w:val="22"/>
        </w:rPr>
      </w:pPr>
      <w:hyperlink w:anchor="_Toc57048412" w:history="1">
        <w:r w:rsidR="00B014B7" w:rsidRPr="00544DC8">
          <w:rPr>
            <w:rStyle w:val="Hyperlink"/>
            <w:noProof/>
          </w:rPr>
          <w:t>2.3 Vòng lặp</w:t>
        </w:r>
        <w:r w:rsidR="00B014B7">
          <w:rPr>
            <w:noProof/>
            <w:webHidden/>
          </w:rPr>
          <w:tab/>
        </w:r>
        <w:r w:rsidR="00B014B7">
          <w:rPr>
            <w:noProof/>
            <w:webHidden/>
          </w:rPr>
          <w:fldChar w:fldCharType="begin"/>
        </w:r>
        <w:r w:rsidR="00B014B7">
          <w:rPr>
            <w:noProof/>
            <w:webHidden/>
          </w:rPr>
          <w:instrText xml:space="preserve"> PAGEREF _Toc57048412 \h </w:instrText>
        </w:r>
        <w:r w:rsidR="00B014B7">
          <w:rPr>
            <w:noProof/>
            <w:webHidden/>
          </w:rPr>
        </w:r>
        <w:r w:rsidR="00B014B7">
          <w:rPr>
            <w:noProof/>
            <w:webHidden/>
          </w:rPr>
          <w:fldChar w:fldCharType="separate"/>
        </w:r>
        <w:r w:rsidR="00B014B7">
          <w:rPr>
            <w:noProof/>
            <w:webHidden/>
          </w:rPr>
          <w:t>8</w:t>
        </w:r>
        <w:r w:rsidR="00B014B7">
          <w:rPr>
            <w:noProof/>
            <w:webHidden/>
          </w:rPr>
          <w:fldChar w:fldCharType="end"/>
        </w:r>
      </w:hyperlink>
    </w:p>
    <w:p w14:paraId="278FA75E" w14:textId="0D4366AC" w:rsidR="00B014B7" w:rsidRDefault="00CC0D67">
      <w:pPr>
        <w:pStyle w:val="TOC2"/>
        <w:tabs>
          <w:tab w:val="right" w:leader="dot" w:pos="9111"/>
        </w:tabs>
        <w:rPr>
          <w:rFonts w:asciiTheme="minorHAnsi" w:eastAsiaTheme="minorEastAsia" w:hAnsiTheme="minorHAnsi" w:cstheme="minorBidi"/>
          <w:noProof/>
          <w:sz w:val="22"/>
          <w:szCs w:val="22"/>
        </w:rPr>
      </w:pPr>
      <w:hyperlink w:anchor="_Toc57048413" w:history="1">
        <w:r w:rsidR="00B014B7" w:rsidRPr="00544DC8">
          <w:rPr>
            <w:rStyle w:val="Hyperlink"/>
            <w:noProof/>
          </w:rPr>
          <w:t>2.4 Tổng kết</w:t>
        </w:r>
        <w:r w:rsidR="00B014B7">
          <w:rPr>
            <w:noProof/>
            <w:webHidden/>
          </w:rPr>
          <w:tab/>
        </w:r>
        <w:r w:rsidR="00B014B7">
          <w:rPr>
            <w:noProof/>
            <w:webHidden/>
          </w:rPr>
          <w:fldChar w:fldCharType="begin"/>
        </w:r>
        <w:r w:rsidR="00B014B7">
          <w:rPr>
            <w:noProof/>
            <w:webHidden/>
          </w:rPr>
          <w:instrText xml:space="preserve"> PAGEREF _Toc57048413 \h </w:instrText>
        </w:r>
        <w:r w:rsidR="00B014B7">
          <w:rPr>
            <w:noProof/>
            <w:webHidden/>
          </w:rPr>
        </w:r>
        <w:r w:rsidR="00B014B7">
          <w:rPr>
            <w:noProof/>
            <w:webHidden/>
          </w:rPr>
          <w:fldChar w:fldCharType="separate"/>
        </w:r>
        <w:r w:rsidR="00B014B7">
          <w:rPr>
            <w:noProof/>
            <w:webHidden/>
          </w:rPr>
          <w:t>8</w:t>
        </w:r>
        <w:r w:rsidR="00B014B7">
          <w:rPr>
            <w:noProof/>
            <w:webHidden/>
          </w:rPr>
          <w:fldChar w:fldCharType="end"/>
        </w:r>
      </w:hyperlink>
    </w:p>
    <w:p w14:paraId="4D14769C" w14:textId="32CDE4CB" w:rsidR="00B014B7" w:rsidRDefault="00CC0D67">
      <w:pPr>
        <w:pStyle w:val="TOC1"/>
        <w:tabs>
          <w:tab w:val="right" w:leader="dot" w:pos="9111"/>
        </w:tabs>
        <w:rPr>
          <w:rFonts w:asciiTheme="minorHAnsi" w:eastAsiaTheme="minorEastAsia" w:hAnsiTheme="minorHAnsi" w:cstheme="minorBidi"/>
          <w:noProof/>
          <w:sz w:val="22"/>
          <w:szCs w:val="22"/>
        </w:rPr>
      </w:pPr>
      <w:hyperlink w:anchor="_Toc57048414" w:history="1">
        <w:r w:rsidR="00B014B7" w:rsidRPr="00544DC8">
          <w:rPr>
            <w:rStyle w:val="Hyperlink"/>
            <w:noProof/>
          </w:rPr>
          <w:t>CHƯƠNG 3 – SO SÁNH GIỮA NODEJS VÀ PHP</w:t>
        </w:r>
        <w:r w:rsidR="00B014B7">
          <w:rPr>
            <w:noProof/>
            <w:webHidden/>
          </w:rPr>
          <w:tab/>
        </w:r>
        <w:r w:rsidR="00B014B7">
          <w:rPr>
            <w:noProof/>
            <w:webHidden/>
          </w:rPr>
          <w:fldChar w:fldCharType="begin"/>
        </w:r>
        <w:r w:rsidR="00B014B7">
          <w:rPr>
            <w:noProof/>
            <w:webHidden/>
          </w:rPr>
          <w:instrText xml:space="preserve"> PAGEREF _Toc57048414 \h </w:instrText>
        </w:r>
        <w:r w:rsidR="00B014B7">
          <w:rPr>
            <w:noProof/>
            <w:webHidden/>
          </w:rPr>
        </w:r>
        <w:r w:rsidR="00B014B7">
          <w:rPr>
            <w:noProof/>
            <w:webHidden/>
          </w:rPr>
          <w:fldChar w:fldCharType="separate"/>
        </w:r>
        <w:r w:rsidR="00B014B7">
          <w:rPr>
            <w:noProof/>
            <w:webHidden/>
          </w:rPr>
          <w:t>9</w:t>
        </w:r>
        <w:r w:rsidR="00B014B7">
          <w:rPr>
            <w:noProof/>
            <w:webHidden/>
          </w:rPr>
          <w:fldChar w:fldCharType="end"/>
        </w:r>
      </w:hyperlink>
    </w:p>
    <w:p w14:paraId="25171C5F" w14:textId="5CBC35AC" w:rsidR="00B014B7" w:rsidRDefault="00CC0D67">
      <w:pPr>
        <w:pStyle w:val="TOC2"/>
        <w:tabs>
          <w:tab w:val="right" w:leader="dot" w:pos="9111"/>
        </w:tabs>
        <w:rPr>
          <w:rFonts w:asciiTheme="minorHAnsi" w:eastAsiaTheme="minorEastAsia" w:hAnsiTheme="minorHAnsi" w:cstheme="minorBidi"/>
          <w:noProof/>
          <w:sz w:val="22"/>
          <w:szCs w:val="22"/>
        </w:rPr>
      </w:pPr>
      <w:hyperlink w:anchor="_Toc57048415" w:history="1">
        <w:r w:rsidR="00B014B7" w:rsidRPr="00544DC8">
          <w:rPr>
            <w:rStyle w:val="Hyperlink"/>
            <w:noProof/>
          </w:rPr>
          <w:t>3.1 Sơ lược về PHP</w:t>
        </w:r>
        <w:r w:rsidR="00B014B7">
          <w:rPr>
            <w:noProof/>
            <w:webHidden/>
          </w:rPr>
          <w:tab/>
        </w:r>
        <w:r w:rsidR="00B014B7">
          <w:rPr>
            <w:noProof/>
            <w:webHidden/>
          </w:rPr>
          <w:fldChar w:fldCharType="begin"/>
        </w:r>
        <w:r w:rsidR="00B014B7">
          <w:rPr>
            <w:noProof/>
            <w:webHidden/>
          </w:rPr>
          <w:instrText xml:space="preserve"> PAGEREF _Toc57048415 \h </w:instrText>
        </w:r>
        <w:r w:rsidR="00B014B7">
          <w:rPr>
            <w:noProof/>
            <w:webHidden/>
          </w:rPr>
        </w:r>
        <w:r w:rsidR="00B014B7">
          <w:rPr>
            <w:noProof/>
            <w:webHidden/>
          </w:rPr>
          <w:fldChar w:fldCharType="separate"/>
        </w:r>
        <w:r w:rsidR="00B014B7">
          <w:rPr>
            <w:noProof/>
            <w:webHidden/>
          </w:rPr>
          <w:t>9</w:t>
        </w:r>
        <w:r w:rsidR="00B014B7">
          <w:rPr>
            <w:noProof/>
            <w:webHidden/>
          </w:rPr>
          <w:fldChar w:fldCharType="end"/>
        </w:r>
      </w:hyperlink>
    </w:p>
    <w:p w14:paraId="02A834A5" w14:textId="2EF40F39" w:rsidR="00B014B7" w:rsidRDefault="00CC0D67">
      <w:pPr>
        <w:pStyle w:val="TOC2"/>
        <w:tabs>
          <w:tab w:val="right" w:leader="dot" w:pos="9111"/>
        </w:tabs>
        <w:rPr>
          <w:rFonts w:asciiTheme="minorHAnsi" w:eastAsiaTheme="minorEastAsia" w:hAnsiTheme="minorHAnsi" w:cstheme="minorBidi"/>
          <w:noProof/>
          <w:sz w:val="22"/>
          <w:szCs w:val="22"/>
        </w:rPr>
      </w:pPr>
      <w:hyperlink w:anchor="_Toc57048416" w:history="1">
        <w:r w:rsidR="00B014B7" w:rsidRPr="00544DC8">
          <w:rPr>
            <w:rStyle w:val="Hyperlink"/>
            <w:noProof/>
          </w:rPr>
          <w:t>3.2 Sơ lược về Nodejs</w:t>
        </w:r>
        <w:r w:rsidR="00B014B7">
          <w:rPr>
            <w:noProof/>
            <w:webHidden/>
          </w:rPr>
          <w:tab/>
        </w:r>
        <w:r w:rsidR="00B014B7">
          <w:rPr>
            <w:noProof/>
            <w:webHidden/>
          </w:rPr>
          <w:fldChar w:fldCharType="begin"/>
        </w:r>
        <w:r w:rsidR="00B014B7">
          <w:rPr>
            <w:noProof/>
            <w:webHidden/>
          </w:rPr>
          <w:instrText xml:space="preserve"> PAGEREF _Toc57048416 \h </w:instrText>
        </w:r>
        <w:r w:rsidR="00B014B7">
          <w:rPr>
            <w:noProof/>
            <w:webHidden/>
          </w:rPr>
        </w:r>
        <w:r w:rsidR="00B014B7">
          <w:rPr>
            <w:noProof/>
            <w:webHidden/>
          </w:rPr>
          <w:fldChar w:fldCharType="separate"/>
        </w:r>
        <w:r w:rsidR="00B014B7">
          <w:rPr>
            <w:noProof/>
            <w:webHidden/>
          </w:rPr>
          <w:t>9</w:t>
        </w:r>
        <w:r w:rsidR="00B014B7">
          <w:rPr>
            <w:noProof/>
            <w:webHidden/>
          </w:rPr>
          <w:fldChar w:fldCharType="end"/>
        </w:r>
      </w:hyperlink>
    </w:p>
    <w:p w14:paraId="09F8400A" w14:textId="482756B3" w:rsidR="00B014B7" w:rsidRDefault="00CC0D67">
      <w:pPr>
        <w:pStyle w:val="TOC2"/>
        <w:tabs>
          <w:tab w:val="right" w:leader="dot" w:pos="9111"/>
        </w:tabs>
        <w:rPr>
          <w:rFonts w:asciiTheme="minorHAnsi" w:eastAsiaTheme="minorEastAsia" w:hAnsiTheme="minorHAnsi" w:cstheme="minorBidi"/>
          <w:noProof/>
          <w:sz w:val="22"/>
          <w:szCs w:val="22"/>
        </w:rPr>
      </w:pPr>
      <w:hyperlink w:anchor="_Toc57048417" w:history="1">
        <w:r w:rsidR="00B014B7" w:rsidRPr="00544DC8">
          <w:rPr>
            <w:rStyle w:val="Hyperlink"/>
            <w:noProof/>
          </w:rPr>
          <w:t>3.3 Sự khác biệt giữa Nodejs và PHP</w:t>
        </w:r>
        <w:r w:rsidR="00B014B7">
          <w:rPr>
            <w:noProof/>
            <w:webHidden/>
          </w:rPr>
          <w:tab/>
        </w:r>
        <w:r w:rsidR="00B014B7">
          <w:rPr>
            <w:noProof/>
            <w:webHidden/>
          </w:rPr>
          <w:fldChar w:fldCharType="begin"/>
        </w:r>
        <w:r w:rsidR="00B014B7">
          <w:rPr>
            <w:noProof/>
            <w:webHidden/>
          </w:rPr>
          <w:instrText xml:space="preserve"> PAGEREF _Toc57048417 \h </w:instrText>
        </w:r>
        <w:r w:rsidR="00B014B7">
          <w:rPr>
            <w:noProof/>
            <w:webHidden/>
          </w:rPr>
        </w:r>
        <w:r w:rsidR="00B014B7">
          <w:rPr>
            <w:noProof/>
            <w:webHidden/>
          </w:rPr>
          <w:fldChar w:fldCharType="separate"/>
        </w:r>
        <w:r w:rsidR="00B014B7">
          <w:rPr>
            <w:noProof/>
            <w:webHidden/>
          </w:rPr>
          <w:t>9</w:t>
        </w:r>
        <w:r w:rsidR="00B014B7">
          <w:rPr>
            <w:noProof/>
            <w:webHidden/>
          </w:rPr>
          <w:fldChar w:fldCharType="end"/>
        </w:r>
      </w:hyperlink>
    </w:p>
    <w:p w14:paraId="13BD658D" w14:textId="2265C5E4" w:rsidR="00B014B7" w:rsidRDefault="00CC0D67">
      <w:pPr>
        <w:pStyle w:val="TOC3"/>
        <w:tabs>
          <w:tab w:val="right" w:leader="dot" w:pos="9111"/>
        </w:tabs>
        <w:rPr>
          <w:rFonts w:asciiTheme="minorHAnsi" w:eastAsiaTheme="minorEastAsia" w:hAnsiTheme="minorHAnsi" w:cstheme="minorBidi"/>
          <w:noProof/>
          <w:sz w:val="22"/>
          <w:szCs w:val="22"/>
        </w:rPr>
      </w:pPr>
      <w:hyperlink w:anchor="_Toc57048418" w:history="1">
        <w:r w:rsidR="00B014B7" w:rsidRPr="00544DC8">
          <w:rPr>
            <w:rStyle w:val="Hyperlink"/>
            <w:noProof/>
          </w:rPr>
          <w:t>3.3.1 Môi trường thực thi</w:t>
        </w:r>
        <w:r w:rsidR="00B014B7">
          <w:rPr>
            <w:noProof/>
            <w:webHidden/>
          </w:rPr>
          <w:tab/>
        </w:r>
        <w:r w:rsidR="00B014B7">
          <w:rPr>
            <w:noProof/>
            <w:webHidden/>
          </w:rPr>
          <w:fldChar w:fldCharType="begin"/>
        </w:r>
        <w:r w:rsidR="00B014B7">
          <w:rPr>
            <w:noProof/>
            <w:webHidden/>
          </w:rPr>
          <w:instrText xml:space="preserve"> PAGEREF _Toc57048418 \h </w:instrText>
        </w:r>
        <w:r w:rsidR="00B014B7">
          <w:rPr>
            <w:noProof/>
            <w:webHidden/>
          </w:rPr>
        </w:r>
        <w:r w:rsidR="00B014B7">
          <w:rPr>
            <w:noProof/>
            <w:webHidden/>
          </w:rPr>
          <w:fldChar w:fldCharType="separate"/>
        </w:r>
        <w:r w:rsidR="00B014B7">
          <w:rPr>
            <w:noProof/>
            <w:webHidden/>
          </w:rPr>
          <w:t>9</w:t>
        </w:r>
        <w:r w:rsidR="00B014B7">
          <w:rPr>
            <w:noProof/>
            <w:webHidden/>
          </w:rPr>
          <w:fldChar w:fldCharType="end"/>
        </w:r>
      </w:hyperlink>
    </w:p>
    <w:p w14:paraId="63ED993E" w14:textId="698E262E" w:rsidR="00B014B7" w:rsidRDefault="00CC0D67">
      <w:pPr>
        <w:pStyle w:val="TOC3"/>
        <w:tabs>
          <w:tab w:val="right" w:leader="dot" w:pos="9111"/>
        </w:tabs>
        <w:rPr>
          <w:rFonts w:asciiTheme="minorHAnsi" w:eastAsiaTheme="minorEastAsia" w:hAnsiTheme="minorHAnsi" w:cstheme="minorBidi"/>
          <w:noProof/>
          <w:sz w:val="22"/>
          <w:szCs w:val="22"/>
        </w:rPr>
      </w:pPr>
      <w:hyperlink w:anchor="_Toc57048419" w:history="1">
        <w:r w:rsidR="00B014B7" w:rsidRPr="00544DC8">
          <w:rPr>
            <w:rStyle w:val="Hyperlink"/>
            <w:noProof/>
          </w:rPr>
          <w:t>3.3.2 Đồng bộ</w:t>
        </w:r>
        <w:r w:rsidR="00B014B7">
          <w:rPr>
            <w:noProof/>
            <w:webHidden/>
          </w:rPr>
          <w:tab/>
        </w:r>
        <w:r w:rsidR="00B014B7">
          <w:rPr>
            <w:noProof/>
            <w:webHidden/>
          </w:rPr>
          <w:fldChar w:fldCharType="begin"/>
        </w:r>
        <w:r w:rsidR="00B014B7">
          <w:rPr>
            <w:noProof/>
            <w:webHidden/>
          </w:rPr>
          <w:instrText xml:space="preserve"> PAGEREF _Toc57048419 \h </w:instrText>
        </w:r>
        <w:r w:rsidR="00B014B7">
          <w:rPr>
            <w:noProof/>
            <w:webHidden/>
          </w:rPr>
        </w:r>
        <w:r w:rsidR="00B014B7">
          <w:rPr>
            <w:noProof/>
            <w:webHidden/>
          </w:rPr>
          <w:fldChar w:fldCharType="separate"/>
        </w:r>
        <w:r w:rsidR="00B014B7">
          <w:rPr>
            <w:noProof/>
            <w:webHidden/>
          </w:rPr>
          <w:t>9</w:t>
        </w:r>
        <w:r w:rsidR="00B014B7">
          <w:rPr>
            <w:noProof/>
            <w:webHidden/>
          </w:rPr>
          <w:fldChar w:fldCharType="end"/>
        </w:r>
      </w:hyperlink>
    </w:p>
    <w:p w14:paraId="2D1CD7F9" w14:textId="5B2EA4E8" w:rsidR="00B014B7" w:rsidRDefault="00CC0D67">
      <w:pPr>
        <w:pStyle w:val="TOC3"/>
        <w:tabs>
          <w:tab w:val="right" w:leader="dot" w:pos="9111"/>
        </w:tabs>
        <w:rPr>
          <w:rFonts w:asciiTheme="minorHAnsi" w:eastAsiaTheme="minorEastAsia" w:hAnsiTheme="minorHAnsi" w:cstheme="minorBidi"/>
          <w:noProof/>
          <w:sz w:val="22"/>
          <w:szCs w:val="22"/>
        </w:rPr>
      </w:pPr>
      <w:hyperlink w:anchor="_Toc57048420" w:history="1">
        <w:r w:rsidR="00B014B7" w:rsidRPr="00544DC8">
          <w:rPr>
            <w:rStyle w:val="Hyperlink"/>
            <w:noProof/>
          </w:rPr>
          <w:t>3.3.3 Module</w:t>
        </w:r>
        <w:r w:rsidR="00B014B7">
          <w:rPr>
            <w:noProof/>
            <w:webHidden/>
          </w:rPr>
          <w:tab/>
        </w:r>
        <w:r w:rsidR="00B014B7">
          <w:rPr>
            <w:noProof/>
            <w:webHidden/>
          </w:rPr>
          <w:fldChar w:fldCharType="begin"/>
        </w:r>
        <w:r w:rsidR="00B014B7">
          <w:rPr>
            <w:noProof/>
            <w:webHidden/>
          </w:rPr>
          <w:instrText xml:space="preserve"> PAGEREF _Toc57048420 \h </w:instrText>
        </w:r>
        <w:r w:rsidR="00B014B7">
          <w:rPr>
            <w:noProof/>
            <w:webHidden/>
          </w:rPr>
        </w:r>
        <w:r w:rsidR="00B014B7">
          <w:rPr>
            <w:noProof/>
            <w:webHidden/>
          </w:rPr>
          <w:fldChar w:fldCharType="separate"/>
        </w:r>
        <w:r w:rsidR="00B014B7">
          <w:rPr>
            <w:noProof/>
            <w:webHidden/>
          </w:rPr>
          <w:t>10</w:t>
        </w:r>
        <w:r w:rsidR="00B014B7">
          <w:rPr>
            <w:noProof/>
            <w:webHidden/>
          </w:rPr>
          <w:fldChar w:fldCharType="end"/>
        </w:r>
      </w:hyperlink>
    </w:p>
    <w:p w14:paraId="46963197" w14:textId="5BE922B0" w:rsidR="00B014B7" w:rsidRDefault="00CC0D67">
      <w:pPr>
        <w:pStyle w:val="TOC3"/>
        <w:tabs>
          <w:tab w:val="right" w:leader="dot" w:pos="9111"/>
        </w:tabs>
        <w:rPr>
          <w:rFonts w:asciiTheme="minorHAnsi" w:eastAsiaTheme="minorEastAsia" w:hAnsiTheme="minorHAnsi" w:cstheme="minorBidi"/>
          <w:noProof/>
          <w:sz w:val="22"/>
          <w:szCs w:val="22"/>
        </w:rPr>
      </w:pPr>
      <w:hyperlink w:anchor="_Toc57048421" w:history="1">
        <w:r w:rsidR="00B014B7" w:rsidRPr="00544DC8">
          <w:rPr>
            <w:rStyle w:val="Hyperlink"/>
            <w:noProof/>
          </w:rPr>
          <w:t>3.3.4 Khả năng mở rộng</w:t>
        </w:r>
        <w:r w:rsidR="00B014B7">
          <w:rPr>
            <w:noProof/>
            <w:webHidden/>
          </w:rPr>
          <w:tab/>
        </w:r>
        <w:r w:rsidR="00B014B7">
          <w:rPr>
            <w:noProof/>
            <w:webHidden/>
          </w:rPr>
          <w:fldChar w:fldCharType="begin"/>
        </w:r>
        <w:r w:rsidR="00B014B7">
          <w:rPr>
            <w:noProof/>
            <w:webHidden/>
          </w:rPr>
          <w:instrText xml:space="preserve"> PAGEREF _Toc57048421 \h </w:instrText>
        </w:r>
        <w:r w:rsidR="00B014B7">
          <w:rPr>
            <w:noProof/>
            <w:webHidden/>
          </w:rPr>
        </w:r>
        <w:r w:rsidR="00B014B7">
          <w:rPr>
            <w:noProof/>
            <w:webHidden/>
          </w:rPr>
          <w:fldChar w:fldCharType="separate"/>
        </w:r>
        <w:r w:rsidR="00B014B7">
          <w:rPr>
            <w:noProof/>
            <w:webHidden/>
          </w:rPr>
          <w:t>10</w:t>
        </w:r>
        <w:r w:rsidR="00B014B7">
          <w:rPr>
            <w:noProof/>
            <w:webHidden/>
          </w:rPr>
          <w:fldChar w:fldCharType="end"/>
        </w:r>
      </w:hyperlink>
    </w:p>
    <w:p w14:paraId="0AF9484C" w14:textId="69511EDA" w:rsidR="00B014B7" w:rsidRDefault="00CC0D67">
      <w:pPr>
        <w:pStyle w:val="TOC3"/>
        <w:tabs>
          <w:tab w:val="right" w:leader="dot" w:pos="9111"/>
        </w:tabs>
        <w:rPr>
          <w:rFonts w:asciiTheme="minorHAnsi" w:eastAsiaTheme="minorEastAsia" w:hAnsiTheme="minorHAnsi" w:cstheme="minorBidi"/>
          <w:noProof/>
          <w:sz w:val="22"/>
          <w:szCs w:val="22"/>
        </w:rPr>
      </w:pPr>
      <w:hyperlink w:anchor="_Toc57048422" w:history="1">
        <w:r w:rsidR="00B014B7" w:rsidRPr="00544DC8">
          <w:rPr>
            <w:rStyle w:val="Hyperlink"/>
            <w:noProof/>
          </w:rPr>
          <w:t>3.3.5 Web Servers</w:t>
        </w:r>
        <w:r w:rsidR="00B014B7">
          <w:rPr>
            <w:noProof/>
            <w:webHidden/>
          </w:rPr>
          <w:tab/>
        </w:r>
        <w:r w:rsidR="00B014B7">
          <w:rPr>
            <w:noProof/>
            <w:webHidden/>
          </w:rPr>
          <w:fldChar w:fldCharType="begin"/>
        </w:r>
        <w:r w:rsidR="00B014B7">
          <w:rPr>
            <w:noProof/>
            <w:webHidden/>
          </w:rPr>
          <w:instrText xml:space="preserve"> PAGEREF _Toc57048422 \h </w:instrText>
        </w:r>
        <w:r w:rsidR="00B014B7">
          <w:rPr>
            <w:noProof/>
            <w:webHidden/>
          </w:rPr>
        </w:r>
        <w:r w:rsidR="00B014B7">
          <w:rPr>
            <w:noProof/>
            <w:webHidden/>
          </w:rPr>
          <w:fldChar w:fldCharType="separate"/>
        </w:r>
        <w:r w:rsidR="00B014B7">
          <w:rPr>
            <w:noProof/>
            <w:webHidden/>
          </w:rPr>
          <w:t>10</w:t>
        </w:r>
        <w:r w:rsidR="00B014B7">
          <w:rPr>
            <w:noProof/>
            <w:webHidden/>
          </w:rPr>
          <w:fldChar w:fldCharType="end"/>
        </w:r>
      </w:hyperlink>
    </w:p>
    <w:p w14:paraId="1857484E" w14:textId="59B27E25" w:rsidR="00B014B7" w:rsidRDefault="00CC0D67">
      <w:pPr>
        <w:pStyle w:val="TOC3"/>
        <w:tabs>
          <w:tab w:val="right" w:leader="dot" w:pos="9111"/>
        </w:tabs>
        <w:rPr>
          <w:rFonts w:asciiTheme="minorHAnsi" w:eastAsiaTheme="minorEastAsia" w:hAnsiTheme="minorHAnsi" w:cstheme="minorBidi"/>
          <w:noProof/>
          <w:sz w:val="22"/>
          <w:szCs w:val="22"/>
        </w:rPr>
      </w:pPr>
      <w:hyperlink w:anchor="_Toc57048423" w:history="1">
        <w:r w:rsidR="00B014B7" w:rsidRPr="00544DC8">
          <w:rPr>
            <w:rStyle w:val="Hyperlink"/>
            <w:noProof/>
          </w:rPr>
          <w:t>3.3.6 Hiệu suất</w:t>
        </w:r>
        <w:r w:rsidR="00B014B7">
          <w:rPr>
            <w:noProof/>
            <w:webHidden/>
          </w:rPr>
          <w:tab/>
        </w:r>
        <w:r w:rsidR="00B014B7">
          <w:rPr>
            <w:noProof/>
            <w:webHidden/>
          </w:rPr>
          <w:fldChar w:fldCharType="begin"/>
        </w:r>
        <w:r w:rsidR="00B014B7">
          <w:rPr>
            <w:noProof/>
            <w:webHidden/>
          </w:rPr>
          <w:instrText xml:space="preserve"> PAGEREF _Toc57048423 \h </w:instrText>
        </w:r>
        <w:r w:rsidR="00B014B7">
          <w:rPr>
            <w:noProof/>
            <w:webHidden/>
          </w:rPr>
        </w:r>
        <w:r w:rsidR="00B014B7">
          <w:rPr>
            <w:noProof/>
            <w:webHidden/>
          </w:rPr>
          <w:fldChar w:fldCharType="separate"/>
        </w:r>
        <w:r w:rsidR="00B014B7">
          <w:rPr>
            <w:noProof/>
            <w:webHidden/>
          </w:rPr>
          <w:t>10</w:t>
        </w:r>
        <w:r w:rsidR="00B014B7">
          <w:rPr>
            <w:noProof/>
            <w:webHidden/>
          </w:rPr>
          <w:fldChar w:fldCharType="end"/>
        </w:r>
      </w:hyperlink>
    </w:p>
    <w:p w14:paraId="677D90C1" w14:textId="2738B9A3" w:rsidR="00B014B7" w:rsidRDefault="00CC0D67">
      <w:pPr>
        <w:pStyle w:val="TOC1"/>
        <w:tabs>
          <w:tab w:val="right" w:leader="dot" w:pos="9111"/>
        </w:tabs>
        <w:rPr>
          <w:rFonts w:asciiTheme="minorHAnsi" w:eastAsiaTheme="minorEastAsia" w:hAnsiTheme="minorHAnsi" w:cstheme="minorBidi"/>
          <w:noProof/>
          <w:sz w:val="22"/>
          <w:szCs w:val="22"/>
        </w:rPr>
      </w:pPr>
      <w:hyperlink w:anchor="_Toc57048424" w:history="1">
        <w:r w:rsidR="00B014B7" w:rsidRPr="00544DC8">
          <w:rPr>
            <w:rStyle w:val="Hyperlink"/>
            <w:noProof/>
          </w:rPr>
          <w:t>CHƯƠNG 4 – GIỚI THIỆU VỀ REAL TIME CHAT</w:t>
        </w:r>
        <w:r w:rsidR="00B014B7">
          <w:rPr>
            <w:noProof/>
            <w:webHidden/>
          </w:rPr>
          <w:tab/>
        </w:r>
        <w:r w:rsidR="00B014B7">
          <w:rPr>
            <w:noProof/>
            <w:webHidden/>
          </w:rPr>
          <w:fldChar w:fldCharType="begin"/>
        </w:r>
        <w:r w:rsidR="00B014B7">
          <w:rPr>
            <w:noProof/>
            <w:webHidden/>
          </w:rPr>
          <w:instrText xml:space="preserve"> PAGEREF _Toc57048424 \h </w:instrText>
        </w:r>
        <w:r w:rsidR="00B014B7">
          <w:rPr>
            <w:noProof/>
            <w:webHidden/>
          </w:rPr>
        </w:r>
        <w:r w:rsidR="00B014B7">
          <w:rPr>
            <w:noProof/>
            <w:webHidden/>
          </w:rPr>
          <w:fldChar w:fldCharType="separate"/>
        </w:r>
        <w:r w:rsidR="00B014B7">
          <w:rPr>
            <w:noProof/>
            <w:webHidden/>
          </w:rPr>
          <w:t>12</w:t>
        </w:r>
        <w:r w:rsidR="00B014B7">
          <w:rPr>
            <w:noProof/>
            <w:webHidden/>
          </w:rPr>
          <w:fldChar w:fldCharType="end"/>
        </w:r>
      </w:hyperlink>
    </w:p>
    <w:p w14:paraId="572733B3" w14:textId="3067955C" w:rsidR="00B014B7" w:rsidRDefault="00CC0D67">
      <w:pPr>
        <w:pStyle w:val="TOC2"/>
        <w:tabs>
          <w:tab w:val="right" w:leader="dot" w:pos="9111"/>
        </w:tabs>
        <w:rPr>
          <w:rFonts w:asciiTheme="minorHAnsi" w:eastAsiaTheme="minorEastAsia" w:hAnsiTheme="minorHAnsi" w:cstheme="minorBidi"/>
          <w:noProof/>
          <w:sz w:val="22"/>
          <w:szCs w:val="22"/>
        </w:rPr>
      </w:pPr>
      <w:hyperlink w:anchor="_Toc57048425" w:history="1">
        <w:r w:rsidR="00B014B7" w:rsidRPr="00544DC8">
          <w:rPr>
            <w:rStyle w:val="Hyperlink"/>
            <w:noProof/>
          </w:rPr>
          <w:t>4.1 Real time chat là gì?</w:t>
        </w:r>
        <w:r w:rsidR="00B014B7">
          <w:rPr>
            <w:noProof/>
            <w:webHidden/>
          </w:rPr>
          <w:tab/>
        </w:r>
        <w:r w:rsidR="00B014B7">
          <w:rPr>
            <w:noProof/>
            <w:webHidden/>
          </w:rPr>
          <w:fldChar w:fldCharType="begin"/>
        </w:r>
        <w:r w:rsidR="00B014B7">
          <w:rPr>
            <w:noProof/>
            <w:webHidden/>
          </w:rPr>
          <w:instrText xml:space="preserve"> PAGEREF _Toc57048425 \h </w:instrText>
        </w:r>
        <w:r w:rsidR="00B014B7">
          <w:rPr>
            <w:noProof/>
            <w:webHidden/>
          </w:rPr>
        </w:r>
        <w:r w:rsidR="00B014B7">
          <w:rPr>
            <w:noProof/>
            <w:webHidden/>
          </w:rPr>
          <w:fldChar w:fldCharType="separate"/>
        </w:r>
        <w:r w:rsidR="00B014B7">
          <w:rPr>
            <w:noProof/>
            <w:webHidden/>
          </w:rPr>
          <w:t>12</w:t>
        </w:r>
        <w:r w:rsidR="00B014B7">
          <w:rPr>
            <w:noProof/>
            <w:webHidden/>
          </w:rPr>
          <w:fldChar w:fldCharType="end"/>
        </w:r>
      </w:hyperlink>
    </w:p>
    <w:p w14:paraId="15F72FF9" w14:textId="09D31777" w:rsidR="00B014B7" w:rsidRDefault="00CC0D67">
      <w:pPr>
        <w:pStyle w:val="TOC2"/>
        <w:tabs>
          <w:tab w:val="right" w:leader="dot" w:pos="9111"/>
        </w:tabs>
        <w:rPr>
          <w:rFonts w:asciiTheme="minorHAnsi" w:eastAsiaTheme="minorEastAsia" w:hAnsiTheme="minorHAnsi" w:cstheme="minorBidi"/>
          <w:noProof/>
          <w:sz w:val="22"/>
          <w:szCs w:val="22"/>
        </w:rPr>
      </w:pPr>
      <w:hyperlink w:anchor="_Toc57048426" w:history="1">
        <w:r w:rsidR="00B014B7" w:rsidRPr="00544DC8">
          <w:rPr>
            <w:rStyle w:val="Hyperlink"/>
            <w:noProof/>
          </w:rPr>
          <w:t>4.2 Cách hoạt động</w:t>
        </w:r>
        <w:r w:rsidR="00B014B7">
          <w:rPr>
            <w:noProof/>
            <w:webHidden/>
          </w:rPr>
          <w:tab/>
        </w:r>
        <w:r w:rsidR="00B014B7">
          <w:rPr>
            <w:noProof/>
            <w:webHidden/>
          </w:rPr>
          <w:fldChar w:fldCharType="begin"/>
        </w:r>
        <w:r w:rsidR="00B014B7">
          <w:rPr>
            <w:noProof/>
            <w:webHidden/>
          </w:rPr>
          <w:instrText xml:space="preserve"> PAGEREF _Toc57048426 \h </w:instrText>
        </w:r>
        <w:r w:rsidR="00B014B7">
          <w:rPr>
            <w:noProof/>
            <w:webHidden/>
          </w:rPr>
        </w:r>
        <w:r w:rsidR="00B014B7">
          <w:rPr>
            <w:noProof/>
            <w:webHidden/>
          </w:rPr>
          <w:fldChar w:fldCharType="separate"/>
        </w:r>
        <w:r w:rsidR="00B014B7">
          <w:rPr>
            <w:noProof/>
            <w:webHidden/>
          </w:rPr>
          <w:t>12</w:t>
        </w:r>
        <w:r w:rsidR="00B014B7">
          <w:rPr>
            <w:noProof/>
            <w:webHidden/>
          </w:rPr>
          <w:fldChar w:fldCharType="end"/>
        </w:r>
      </w:hyperlink>
    </w:p>
    <w:p w14:paraId="46F8240C" w14:textId="1533A64D" w:rsidR="00B014B7" w:rsidRDefault="00CC0D67">
      <w:pPr>
        <w:pStyle w:val="TOC1"/>
        <w:tabs>
          <w:tab w:val="right" w:leader="dot" w:pos="9111"/>
        </w:tabs>
        <w:rPr>
          <w:rFonts w:asciiTheme="minorHAnsi" w:eastAsiaTheme="minorEastAsia" w:hAnsiTheme="minorHAnsi" w:cstheme="minorBidi"/>
          <w:noProof/>
          <w:sz w:val="22"/>
          <w:szCs w:val="22"/>
        </w:rPr>
      </w:pPr>
      <w:hyperlink w:anchor="_Toc57048427" w:history="1">
        <w:r w:rsidR="00B014B7" w:rsidRPr="00544DC8">
          <w:rPr>
            <w:rStyle w:val="Hyperlink"/>
            <w:noProof/>
          </w:rPr>
          <w:t>CHƯƠNG 5 – DEMO CODE</w:t>
        </w:r>
        <w:r w:rsidR="00B014B7">
          <w:rPr>
            <w:noProof/>
            <w:webHidden/>
          </w:rPr>
          <w:tab/>
        </w:r>
        <w:r w:rsidR="00B014B7">
          <w:rPr>
            <w:noProof/>
            <w:webHidden/>
          </w:rPr>
          <w:fldChar w:fldCharType="begin"/>
        </w:r>
        <w:r w:rsidR="00B014B7">
          <w:rPr>
            <w:noProof/>
            <w:webHidden/>
          </w:rPr>
          <w:instrText xml:space="preserve"> PAGEREF _Toc57048427 \h </w:instrText>
        </w:r>
        <w:r w:rsidR="00B014B7">
          <w:rPr>
            <w:noProof/>
            <w:webHidden/>
          </w:rPr>
        </w:r>
        <w:r w:rsidR="00B014B7">
          <w:rPr>
            <w:noProof/>
            <w:webHidden/>
          </w:rPr>
          <w:fldChar w:fldCharType="separate"/>
        </w:r>
        <w:r w:rsidR="00B014B7">
          <w:rPr>
            <w:noProof/>
            <w:webHidden/>
          </w:rPr>
          <w:t>14</w:t>
        </w:r>
        <w:r w:rsidR="00B014B7">
          <w:rPr>
            <w:noProof/>
            <w:webHidden/>
          </w:rPr>
          <w:fldChar w:fldCharType="end"/>
        </w:r>
      </w:hyperlink>
    </w:p>
    <w:p w14:paraId="67665F25" w14:textId="7E07A960" w:rsidR="00791EED" w:rsidRPr="006D2E2D" w:rsidRDefault="00C75086" w:rsidP="006D2E2D">
      <w:pPr>
        <w:spacing w:after="200" w:line="276" w:lineRule="auto"/>
        <w:jc w:val="center"/>
        <w:rPr>
          <w:sz w:val="26"/>
          <w:szCs w:val="26"/>
        </w:rPr>
      </w:pPr>
      <w:r>
        <w:rPr>
          <w:sz w:val="26"/>
          <w:szCs w:val="26"/>
        </w:rPr>
        <w:fldChar w:fldCharType="end"/>
      </w:r>
    </w:p>
    <w:p w14:paraId="69202175" w14:textId="77777777" w:rsidR="007E6AB9" w:rsidRPr="005D5C20" w:rsidRDefault="007E6AB9" w:rsidP="00291721">
      <w:pPr>
        <w:pStyle w:val="Nidungvnbn"/>
      </w:pPr>
    </w:p>
    <w:p w14:paraId="0389EB7B" w14:textId="77777777" w:rsidR="006D2E2D" w:rsidRDefault="006D2E2D">
      <w:pPr>
        <w:spacing w:after="200" w:line="276" w:lineRule="auto"/>
        <w:rPr>
          <w:b/>
          <w:sz w:val="32"/>
          <w:szCs w:val="32"/>
        </w:rPr>
      </w:pPr>
      <w:r>
        <w:br w:type="page"/>
      </w:r>
    </w:p>
    <w:p w14:paraId="5EC70545" w14:textId="21743E62" w:rsidR="007E6AB9" w:rsidRPr="007E6AB9" w:rsidRDefault="007B1A23" w:rsidP="00DC2276">
      <w:pPr>
        <w:pStyle w:val="Chng"/>
        <w:jc w:val="center"/>
      </w:pPr>
      <w:bookmarkStart w:id="4" w:name="_Toc57048402"/>
      <w:r>
        <w:t>DANH MỤC CÁC BẢNG BIỂU, HÌNH VẼ, ĐỒ THỊ</w:t>
      </w:r>
      <w:bookmarkEnd w:id="4"/>
    </w:p>
    <w:p w14:paraId="14220F65" w14:textId="77777777" w:rsidR="007E6AB9" w:rsidRPr="00791EED" w:rsidRDefault="00791EED" w:rsidP="00DC2276">
      <w:pPr>
        <w:rPr>
          <w:b/>
          <w:sz w:val="28"/>
        </w:rPr>
      </w:pPr>
      <w:r w:rsidRPr="00791EED">
        <w:rPr>
          <w:b/>
          <w:sz w:val="28"/>
        </w:rPr>
        <w:t>DANH MỤC HÌNH</w:t>
      </w:r>
    </w:p>
    <w:p w14:paraId="615DC47B" w14:textId="22FBB79B" w:rsidR="00B014B7" w:rsidRDefault="00521293">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57048428" w:history="1">
        <w:r w:rsidR="00B014B7" w:rsidRPr="006E7B37">
          <w:rPr>
            <w:rStyle w:val="Hyperlink"/>
            <w:noProof/>
          </w:rPr>
          <w:t>Hình 1.1: web-serving truyền thống</w:t>
        </w:r>
        <w:r w:rsidR="00B014B7">
          <w:rPr>
            <w:noProof/>
            <w:webHidden/>
          </w:rPr>
          <w:tab/>
        </w:r>
        <w:r w:rsidR="00B014B7">
          <w:rPr>
            <w:noProof/>
            <w:webHidden/>
          </w:rPr>
          <w:fldChar w:fldCharType="begin"/>
        </w:r>
        <w:r w:rsidR="00B014B7">
          <w:rPr>
            <w:noProof/>
            <w:webHidden/>
          </w:rPr>
          <w:instrText xml:space="preserve"> PAGEREF _Toc57048428 \h </w:instrText>
        </w:r>
        <w:r w:rsidR="00B014B7">
          <w:rPr>
            <w:noProof/>
            <w:webHidden/>
          </w:rPr>
        </w:r>
        <w:r w:rsidR="00B014B7">
          <w:rPr>
            <w:noProof/>
            <w:webHidden/>
          </w:rPr>
          <w:fldChar w:fldCharType="separate"/>
        </w:r>
        <w:r w:rsidR="00B014B7">
          <w:rPr>
            <w:noProof/>
            <w:webHidden/>
          </w:rPr>
          <w:t>6</w:t>
        </w:r>
        <w:r w:rsidR="00B014B7">
          <w:rPr>
            <w:noProof/>
            <w:webHidden/>
          </w:rPr>
          <w:fldChar w:fldCharType="end"/>
        </w:r>
      </w:hyperlink>
    </w:p>
    <w:p w14:paraId="65479AA4" w14:textId="246CA19E" w:rsidR="00B014B7" w:rsidRDefault="00CC0D67">
      <w:pPr>
        <w:pStyle w:val="TableofFigures"/>
        <w:tabs>
          <w:tab w:val="right" w:leader="dot" w:pos="9111"/>
        </w:tabs>
        <w:rPr>
          <w:rFonts w:asciiTheme="minorHAnsi" w:eastAsiaTheme="minorEastAsia" w:hAnsiTheme="minorHAnsi" w:cstheme="minorBidi"/>
          <w:noProof/>
          <w:sz w:val="22"/>
          <w:szCs w:val="22"/>
        </w:rPr>
      </w:pPr>
      <w:hyperlink w:anchor="_Toc57048429" w:history="1">
        <w:r w:rsidR="00B014B7" w:rsidRPr="006E7B37">
          <w:rPr>
            <w:rStyle w:val="Hyperlink"/>
            <w:noProof/>
          </w:rPr>
          <w:t>Hình 1.2: NodeJS</w:t>
        </w:r>
        <w:r w:rsidR="00B014B7">
          <w:rPr>
            <w:noProof/>
            <w:webHidden/>
          </w:rPr>
          <w:tab/>
        </w:r>
        <w:r w:rsidR="00B014B7">
          <w:rPr>
            <w:noProof/>
            <w:webHidden/>
          </w:rPr>
          <w:fldChar w:fldCharType="begin"/>
        </w:r>
        <w:r w:rsidR="00B014B7">
          <w:rPr>
            <w:noProof/>
            <w:webHidden/>
          </w:rPr>
          <w:instrText xml:space="preserve"> PAGEREF _Toc57048429 \h </w:instrText>
        </w:r>
        <w:r w:rsidR="00B014B7">
          <w:rPr>
            <w:noProof/>
            <w:webHidden/>
          </w:rPr>
        </w:r>
        <w:r w:rsidR="00B014B7">
          <w:rPr>
            <w:noProof/>
            <w:webHidden/>
          </w:rPr>
          <w:fldChar w:fldCharType="separate"/>
        </w:r>
        <w:r w:rsidR="00B014B7">
          <w:rPr>
            <w:noProof/>
            <w:webHidden/>
          </w:rPr>
          <w:t>7</w:t>
        </w:r>
        <w:r w:rsidR="00B014B7">
          <w:rPr>
            <w:noProof/>
            <w:webHidden/>
          </w:rPr>
          <w:fldChar w:fldCharType="end"/>
        </w:r>
      </w:hyperlink>
    </w:p>
    <w:p w14:paraId="07047E5E" w14:textId="27F89311" w:rsidR="00B014B7" w:rsidRDefault="00CC0D67">
      <w:pPr>
        <w:pStyle w:val="TableofFigures"/>
        <w:tabs>
          <w:tab w:val="right" w:leader="dot" w:pos="9111"/>
        </w:tabs>
        <w:rPr>
          <w:rFonts w:asciiTheme="minorHAnsi" w:eastAsiaTheme="minorEastAsia" w:hAnsiTheme="minorHAnsi" w:cstheme="minorBidi"/>
          <w:noProof/>
          <w:sz w:val="22"/>
          <w:szCs w:val="22"/>
        </w:rPr>
      </w:pPr>
      <w:hyperlink w:anchor="_Toc57048430" w:history="1">
        <w:r w:rsidR="00B014B7" w:rsidRPr="006E7B37">
          <w:rPr>
            <w:rStyle w:val="Hyperlink"/>
            <w:noProof/>
          </w:rPr>
          <w:t>Hình 4.1: Hình minh hoạ việc gửi tin nhắn</w:t>
        </w:r>
        <w:r w:rsidR="00B014B7">
          <w:rPr>
            <w:noProof/>
            <w:webHidden/>
          </w:rPr>
          <w:tab/>
        </w:r>
        <w:r w:rsidR="00B014B7">
          <w:rPr>
            <w:noProof/>
            <w:webHidden/>
          </w:rPr>
          <w:fldChar w:fldCharType="begin"/>
        </w:r>
        <w:r w:rsidR="00B014B7">
          <w:rPr>
            <w:noProof/>
            <w:webHidden/>
          </w:rPr>
          <w:instrText xml:space="preserve"> PAGEREF _Toc57048430 \h </w:instrText>
        </w:r>
        <w:r w:rsidR="00B014B7">
          <w:rPr>
            <w:noProof/>
            <w:webHidden/>
          </w:rPr>
        </w:r>
        <w:r w:rsidR="00B014B7">
          <w:rPr>
            <w:noProof/>
            <w:webHidden/>
          </w:rPr>
          <w:fldChar w:fldCharType="separate"/>
        </w:r>
        <w:r w:rsidR="00B014B7">
          <w:rPr>
            <w:noProof/>
            <w:webHidden/>
          </w:rPr>
          <w:t>13</w:t>
        </w:r>
        <w:r w:rsidR="00B014B7">
          <w:rPr>
            <w:noProof/>
            <w:webHidden/>
          </w:rPr>
          <w:fldChar w:fldCharType="end"/>
        </w:r>
      </w:hyperlink>
    </w:p>
    <w:p w14:paraId="68A5154D" w14:textId="3CDC0FFA" w:rsidR="00057668" w:rsidRDefault="00521293" w:rsidP="00521293">
      <w:pPr>
        <w:tabs>
          <w:tab w:val="center" w:pos="6379"/>
        </w:tabs>
        <w:spacing w:after="200" w:line="360" w:lineRule="auto"/>
        <w:rPr>
          <w:sz w:val="26"/>
          <w:szCs w:val="26"/>
        </w:rPr>
      </w:pPr>
      <w:r>
        <w:rPr>
          <w:sz w:val="26"/>
          <w:szCs w:val="26"/>
        </w:rPr>
        <w:fldChar w:fldCharType="end"/>
      </w:r>
    </w:p>
    <w:p w14:paraId="60E49DAF" w14:textId="5FC77D40" w:rsidR="0000590F" w:rsidRPr="0000590F" w:rsidRDefault="00057668" w:rsidP="0000590F">
      <w:pPr>
        <w:spacing w:after="200" w:line="276" w:lineRule="auto"/>
        <w:rPr>
          <w:sz w:val="26"/>
          <w:szCs w:val="26"/>
        </w:rPr>
      </w:pPr>
      <w:r>
        <w:rPr>
          <w:sz w:val="26"/>
          <w:szCs w:val="26"/>
        </w:rPr>
        <w:br w:type="page"/>
      </w:r>
    </w:p>
    <w:p w14:paraId="3986EB4F" w14:textId="77777777" w:rsidR="00115E95" w:rsidRPr="00880D36" w:rsidRDefault="00115E95" w:rsidP="00115E95">
      <w:pPr>
        <w:pStyle w:val="Chng"/>
      </w:pPr>
      <w:bookmarkStart w:id="5" w:name="_Toc53690039"/>
      <w:bookmarkStart w:id="6" w:name="_Toc57048403"/>
      <w:r w:rsidRPr="00880D36">
        <w:t>CHƯƠNG 1</w:t>
      </w:r>
      <w:r>
        <w:t xml:space="preserve"> – </w:t>
      </w:r>
      <w:bookmarkEnd w:id="5"/>
      <w:r w:rsidR="00FB7C91">
        <w:t>GIỚI THIỆU CHUNG</w:t>
      </w:r>
      <w:bookmarkEnd w:id="6"/>
    </w:p>
    <w:p w14:paraId="03FB0EEA" w14:textId="4AC4CE32" w:rsidR="008A11B7" w:rsidRDefault="006519CC" w:rsidP="006519CC">
      <w:pPr>
        <w:pStyle w:val="Tiumccp1"/>
      </w:pPr>
      <w:bookmarkStart w:id="7" w:name="_Toc57048404"/>
      <w:r>
        <w:t xml:space="preserve">1.1 </w:t>
      </w:r>
      <w:r w:rsidR="00FB7C91">
        <w:t>NodeJS là gì?</w:t>
      </w:r>
      <w:bookmarkEnd w:id="7"/>
    </w:p>
    <w:p w14:paraId="37CC85E4" w14:textId="77777777" w:rsidR="00FB7C91" w:rsidRDefault="00FB7C91" w:rsidP="00FB7C91">
      <w:pPr>
        <w:pStyle w:val="Nidungvnbn"/>
        <w:rPr>
          <w:szCs w:val="24"/>
        </w:rPr>
      </w:pPr>
      <w:r>
        <w:t>NodeJS là một nền tảng được xây dựng trên V8 JavaScript Engine – trình thông dịch thực thi mã JavaScript, giúp xây dựng các ứng dụng web một cách đơn giản và dễ dàng mở rộng.</w:t>
      </w:r>
    </w:p>
    <w:p w14:paraId="25825AE7" w14:textId="6BDF53D5" w:rsidR="00FB7C91" w:rsidRDefault="00FB7C91" w:rsidP="00FB7C91">
      <w:pPr>
        <w:pStyle w:val="Nidungvnbn"/>
      </w:pPr>
      <w:r>
        <w:t>NodeJS được phát triển bởi Ryan Dahl vào năm 2009 và có thể chạy trên nhiều hệ điều hành khác nhau: OS X, Microsoft Windows, Linux.</w:t>
      </w:r>
    </w:p>
    <w:p w14:paraId="4FBC2580" w14:textId="77777777" w:rsidR="00FB7C91" w:rsidRDefault="00FB7C91" w:rsidP="00FB7C91">
      <w:pPr>
        <w:pStyle w:val="Nidungvnbn"/>
      </w:pPr>
      <w:r>
        <w:t>Nodejs tạo ra được các ứng dụng có tốc độ xử lý nhanh, realtime thời gian thực.</w:t>
      </w:r>
    </w:p>
    <w:p w14:paraId="720D3C90" w14:textId="25FE6A1F" w:rsidR="00FB7C91" w:rsidRDefault="00FB7C91" w:rsidP="00FB7C91">
      <w:pPr>
        <w:pStyle w:val="Nidungvnbn"/>
      </w:pPr>
      <w:r>
        <w:t>Nodejs áp dụng cho các sản phẩm có lượng truy cập lớn, cần mở rộng nhanh, cần đổi mới công nghệ, hoặc tạo ra các dự án Startup nhanh nhất có thể.</w:t>
      </w:r>
    </w:p>
    <w:p w14:paraId="29A0BD6A" w14:textId="069E3062" w:rsidR="00FB7C91" w:rsidRDefault="00050443" w:rsidP="00FB7C91">
      <w:pPr>
        <w:pStyle w:val="Tiumccp1"/>
      </w:pPr>
      <w:bookmarkStart w:id="8" w:name="_Toc57048405"/>
      <w:r>
        <w:t>1.2</w:t>
      </w:r>
      <w:r w:rsidR="00FB7C91">
        <w:t xml:space="preserve"> Ưu điểm và nhược điểm</w:t>
      </w:r>
      <w:bookmarkEnd w:id="8"/>
    </w:p>
    <w:p w14:paraId="7FF5BB9A" w14:textId="0CB1FADD" w:rsidR="00FB7C91" w:rsidRDefault="00FB7C91" w:rsidP="00FB7C91">
      <w:pPr>
        <w:pStyle w:val="Nidungvnbn"/>
      </w:pPr>
      <w:r>
        <w:t>Nhược điểm:</w:t>
      </w:r>
    </w:p>
    <w:p w14:paraId="22F19EAB" w14:textId="29DF4B0A" w:rsidR="00FB7C91" w:rsidRDefault="00FB7C91" w:rsidP="009A4EC7">
      <w:pPr>
        <w:pStyle w:val="Nidungvnbn"/>
        <w:numPr>
          <w:ilvl w:val="0"/>
          <w:numId w:val="28"/>
        </w:numPr>
        <w:rPr>
          <w:bdr w:val="none" w:sz="0" w:space="0" w:color="auto" w:frame="1"/>
          <w:shd w:val="clear" w:color="auto" w:fill="FFFFFF"/>
        </w:rPr>
      </w:pPr>
      <w:r>
        <w:rPr>
          <w:bdr w:val="none" w:sz="0" w:space="0" w:color="auto" w:frame="1"/>
          <w:shd w:val="clear" w:color="auto" w:fill="FFFFFF"/>
        </w:rPr>
        <w:t>Nếu cần  phải xử lý các ứng dụng tốn tài nguyên CPU như encoding video, convert file, decoding encryption... hoặc các ứng dụng tương tự như</w:t>
      </w:r>
      <w:r w:rsidR="00481D8B">
        <w:rPr>
          <w:bdr w:val="none" w:sz="0" w:space="0" w:color="auto" w:frame="1"/>
          <w:shd w:val="clear" w:color="auto" w:fill="FFFFFF"/>
        </w:rPr>
        <w:t xml:space="preserve"> vậy thì không nên dùng NodeJS.</w:t>
      </w:r>
    </w:p>
    <w:p w14:paraId="484920E8" w14:textId="6B88EDB8" w:rsidR="00481D8B" w:rsidRDefault="00481D8B" w:rsidP="00FB7C91">
      <w:pPr>
        <w:pStyle w:val="Nidungvnbn"/>
        <w:rPr>
          <w:bdr w:val="none" w:sz="0" w:space="0" w:color="auto" w:frame="1"/>
          <w:shd w:val="clear" w:color="auto" w:fill="FFFFFF"/>
        </w:rPr>
      </w:pPr>
      <w:r>
        <w:rPr>
          <w:bdr w:val="none" w:sz="0" w:space="0" w:color="auto" w:frame="1"/>
          <w:shd w:val="clear" w:color="auto" w:fill="FFFFFF"/>
        </w:rPr>
        <w:t>Ưu điểm:</w:t>
      </w:r>
    </w:p>
    <w:p w14:paraId="7518A604" w14:textId="5F3F92B3" w:rsidR="00481D8B" w:rsidRDefault="00481D8B" w:rsidP="00481D8B">
      <w:pPr>
        <w:pStyle w:val="Nidungvnbn"/>
        <w:numPr>
          <w:ilvl w:val="0"/>
          <w:numId w:val="27"/>
        </w:numPr>
      </w:pPr>
      <w:r>
        <w:t>Đặc điểm nổi bật của Node.js là nó nhận và xử lý nhiều kết nối chỉ với một single-thread. Điều này giúp hệ thống tốn ít RAM nhất và chạy nhanh nhất khi không phải tạo thread mới cho mỗi truy vấn giống PHP. Ngoài ra, tận dụng ưu điểm non-blocking I/O của Javascript mà Node.js tận dụng tối đa tài nguyên của server mà không tạo ra độ trễ như PHP.</w:t>
      </w:r>
    </w:p>
    <w:p w14:paraId="6F78B800" w14:textId="5FEC6F54" w:rsidR="00481D8B" w:rsidRDefault="00481D8B" w:rsidP="00481D8B">
      <w:pPr>
        <w:pStyle w:val="Nidungvnbn"/>
        <w:numPr>
          <w:ilvl w:val="0"/>
          <w:numId w:val="27"/>
        </w:numPr>
      </w:pPr>
      <w:r>
        <w:t>Ứng dụng trên 1 trang</w:t>
      </w:r>
      <w:r w:rsidR="002776AE">
        <w:t xml:space="preserve"> </w:t>
      </w:r>
      <w:r>
        <w:t>( Single page A</w:t>
      </w:r>
      <w:r w:rsidR="002776AE">
        <w:t xml:space="preserve">pplication). </w:t>
      </w:r>
      <w:r>
        <w:t xml:space="preserve">Với khả năng xử lý nhiều Request/s đồng thời thời gian phản hồi nhanh. </w:t>
      </w:r>
      <w:r w:rsidR="002776AE">
        <w:t>Nếu k</w:t>
      </w:r>
      <w:r>
        <w:t xml:space="preserve">hông muốn nó tải lại trang, gồm rất nhiều request từ người dùng cần sự hoạt động nhanh thì NodeJS </w:t>
      </w:r>
      <w:r w:rsidR="008A19B1">
        <w:t>là công cụ rất tốt cho việc này.</w:t>
      </w:r>
    </w:p>
    <w:p w14:paraId="4A59F578" w14:textId="5D264A4E" w:rsidR="00481D8B" w:rsidRDefault="00481D8B" w:rsidP="00481D8B">
      <w:pPr>
        <w:pStyle w:val="Nidungvnbn"/>
        <w:numPr>
          <w:ilvl w:val="0"/>
          <w:numId w:val="27"/>
        </w:numPr>
      </w:pPr>
      <w:r>
        <w:t>Các web thông thường gửi HTTP request và nhận phản hồi lại (Luồng dữ liệu). Giả xử sẽ cần xử lý 1 luồng giữ liệu cực lớn, NodeJS sẽ xây dựng các Proxy phân vùng các luồng dữ liệu để đảm bảo tối đa hoạt động cho các luồng dữ liệu khác.</w:t>
      </w:r>
    </w:p>
    <w:p w14:paraId="782ACC77" w14:textId="77777777" w:rsidR="00481D8B" w:rsidRDefault="00481D8B" w:rsidP="00481D8B">
      <w:pPr>
        <w:pStyle w:val="Nidungvnbn"/>
        <w:numPr>
          <w:ilvl w:val="0"/>
          <w:numId w:val="27"/>
        </w:numPr>
      </w:pPr>
      <w:r>
        <w:t>Ứng dụng Web thời gian thực Với sự ra đời của các ứng dụng di động &amp; HTML 5 nên Node.js rất hiệu quả khi xây dựng những ứng dụng thời gian thực (real-time applications) như ứng dụng chat, các dịch vụ mạng xã hội như Facebook, Twitter,…</w:t>
      </w:r>
    </w:p>
    <w:p w14:paraId="7F14AEE4" w14:textId="7D6FA821" w:rsidR="00481D8B" w:rsidRDefault="00050443" w:rsidP="00050443">
      <w:pPr>
        <w:pStyle w:val="Tiumccp1"/>
        <w:rPr>
          <w:bdr w:val="none" w:sz="0" w:space="0" w:color="auto" w:frame="1"/>
          <w:shd w:val="clear" w:color="auto" w:fill="FFFFFF"/>
        </w:rPr>
      </w:pPr>
      <w:bookmarkStart w:id="9" w:name="_Toc57048406"/>
      <w:r>
        <w:rPr>
          <w:bdr w:val="none" w:sz="0" w:space="0" w:color="auto" w:frame="1"/>
          <w:shd w:val="clear" w:color="auto" w:fill="FFFFFF"/>
        </w:rPr>
        <w:t xml:space="preserve">1.3 </w:t>
      </w:r>
      <w:r w:rsidR="008312CD">
        <w:rPr>
          <w:bdr w:val="none" w:sz="0" w:space="0" w:color="auto" w:frame="1"/>
          <w:shd w:val="clear" w:color="auto" w:fill="FFFFFF"/>
        </w:rPr>
        <w:t>Nodejs có thể làm được những gì?</w:t>
      </w:r>
      <w:bookmarkEnd w:id="9"/>
    </w:p>
    <w:p w14:paraId="03E161A1" w14:textId="77777777" w:rsidR="008312CD" w:rsidRDefault="008312CD" w:rsidP="008312CD">
      <w:pPr>
        <w:pStyle w:val="Nidungvnbn"/>
      </w:pPr>
      <w:r>
        <w:t>Nodejs chạy đa nền tảng phía Server, sử dụng kiến trúc hướng sự kiện Event-driven, cơ chế non-blocking I/O làm cho nó nhẹ và hiệu quả.</w:t>
      </w:r>
    </w:p>
    <w:p w14:paraId="786B0D24" w14:textId="37588B96" w:rsidR="008312CD" w:rsidRDefault="008312CD" w:rsidP="008312CD">
      <w:pPr>
        <w:pStyle w:val="Nidungvnbn"/>
      </w:pPr>
      <w:r>
        <w:t>Có thể chạy ứng dụng Nodejs ở bất kỳ đâu trên máy Mac – Window – Linux, hơn nữa cộng đồng Nodejs rất lớn và hoàn toàn miễn phí.</w:t>
      </w:r>
    </w:p>
    <w:p w14:paraId="5AEFDA39" w14:textId="77D89AA4" w:rsidR="008312CD" w:rsidRDefault="008312CD" w:rsidP="008312CD">
      <w:pPr>
        <w:pStyle w:val="Nidungvnbn"/>
      </w:pPr>
      <w:r w:rsidRPr="008312CD">
        <w:t>Các ứng dụng NodeJS đáp ứng tốt thời gian thực và chạy đa nền tảng, đa thiết bị.</w:t>
      </w:r>
    </w:p>
    <w:p w14:paraId="4BB18FF8" w14:textId="4DD4A2EA" w:rsidR="00743FC4" w:rsidRDefault="00743FC4" w:rsidP="00743FC4">
      <w:pPr>
        <w:pStyle w:val="Tiumccp1"/>
      </w:pPr>
      <w:bookmarkStart w:id="10" w:name="_Toc57048407"/>
      <w:r>
        <w:t>1.4 Nodejs và hệ thống real time chat</w:t>
      </w:r>
      <w:bookmarkEnd w:id="10"/>
    </w:p>
    <w:p w14:paraId="717ABF13" w14:textId="576B4D51" w:rsidR="00743FC4" w:rsidRDefault="00743FC4" w:rsidP="00743FC4">
      <w:pPr>
        <w:pStyle w:val="Nidungvnbn"/>
      </w:pPr>
      <w:r w:rsidRPr="00743FC4">
        <w:t>Nodejs đi đầu trong việc tạo nên những realtime websites thông qua cơ chế websocket. Cuối cùng thì sau hơn 20 năm của cơ chế web resquest – response, đã xuất hiện ứng dụng realtime web, two way connection (tương tác 2 chiều). Với Node.js, phía client và server có thể bắt đầu giao tiếp với nhau 1 cách đơn giản hơn rất nhiều (do cùng ngôn ngữ), dẫn đến dữ liệu được trao đổi 1 cách thoải mái. Với hệ thống request-response cũ, chỉ phía client là có khả năng gửi thông điệp đến server. Trước đây Flash và Java-Applets thống trị trên nền web, tuy nhiên về cơ bản chúng chỉ là các sandbox-enviroment (môi trường hộp cát), sử dụng trang web như là giao thức truyền tải dữ liệu đến đích là các client. Thêm nữa, việc chúng có cơ chế chạy độc lập và được điều khiển qua các cổng không chính thống (non-standard port) làm cho chúng ngốn nhiều tài nguyên hơn, yêu cầu hệ thống nhiều hơn.</w:t>
      </w:r>
    </w:p>
    <w:p w14:paraId="4A821356" w14:textId="2F5CE755" w:rsidR="00743FC4" w:rsidRDefault="00743FC4" w:rsidP="00743FC4">
      <w:pPr>
        <w:pStyle w:val="Tiumccp1"/>
      </w:pPr>
      <w:bookmarkStart w:id="11" w:name="_Toc57048408"/>
      <w:r>
        <w:t>1.5 Lý do chọn đề tài</w:t>
      </w:r>
      <w:bookmarkEnd w:id="11"/>
    </w:p>
    <w:p w14:paraId="5AA18BA5" w14:textId="11D814A2" w:rsidR="00E13056" w:rsidRDefault="00E13056" w:rsidP="0079022A">
      <w:pPr>
        <w:pStyle w:val="Nidungvnbn"/>
      </w:pPr>
      <w:r>
        <w:t>Chọn đề tài này vì Nodejs nhẹ và hiệu quả.</w:t>
      </w:r>
    </w:p>
    <w:p w14:paraId="5DF843E3" w14:textId="0E151A60" w:rsidR="0079022A" w:rsidRDefault="00743FC4" w:rsidP="0079022A">
      <w:pPr>
        <w:pStyle w:val="Nidungvnbn"/>
        <w:rPr>
          <w:noProof/>
        </w:rPr>
      </w:pPr>
      <w:r>
        <w:t>Cách Nodejs chạy nền thực sự thú vị. Chúng ta hãy so sánh với kỹ thuật</w:t>
      </w:r>
      <w:r w:rsidR="0079022A">
        <w:t xml:space="preserve"> web-serving truyền thống: mỗi kết nối (request) sinh ra một thread (luồng xử lý), chiếm một lượng bộ nhớ RAM hệ thống và dần dần chiếm hết dung lượng RAM khả dĩ. Còn Nodejs chỉ chạy trên 1 thread duy nhất, sử dụng lời gọi non-blocking I/O, cho phép nó xử lý được cả ngàn kết nối cùng lúc.</w:t>
      </w:r>
      <w:r w:rsidR="0079022A" w:rsidRPr="0079022A">
        <w:rPr>
          <w:noProof/>
        </w:rPr>
        <w:t xml:space="preserve"> </w:t>
      </w:r>
    </w:p>
    <w:p w14:paraId="265EED6D" w14:textId="4F095BA0" w:rsidR="00245840" w:rsidRDefault="00245840" w:rsidP="0079022A">
      <w:pPr>
        <w:pStyle w:val="Nidungvnbn"/>
        <w:rPr>
          <w:noProof/>
        </w:rPr>
      </w:pPr>
      <w:r>
        <w:rPr>
          <w:noProof/>
        </w:rPr>
        <w:t>Hình minh hoạ</w:t>
      </w:r>
      <w:r w:rsidR="00C41D9F">
        <w:rPr>
          <w:noProof/>
        </w:rPr>
        <w:t>:</w:t>
      </w:r>
    </w:p>
    <w:p w14:paraId="1A236F83" w14:textId="19549C2E" w:rsidR="00743FC4" w:rsidRDefault="0079022A" w:rsidP="0079022A">
      <w:pPr>
        <w:pStyle w:val="Caption"/>
        <w:rPr>
          <w:noProof/>
        </w:rPr>
      </w:pPr>
      <w:r>
        <w:rPr>
          <w:noProof/>
        </w:rPr>
        <w:drawing>
          <wp:inline distT="0" distB="0" distL="0" distR="0" wp14:anchorId="64D39F98" wp14:editId="29BE3DDA">
            <wp:extent cx="5791835" cy="3698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3698875"/>
                    </a:xfrm>
                    <a:prstGeom prst="rect">
                      <a:avLst/>
                    </a:prstGeom>
                  </pic:spPr>
                </pic:pic>
              </a:graphicData>
            </a:graphic>
          </wp:inline>
        </w:drawing>
      </w:r>
    </w:p>
    <w:p w14:paraId="23AC8ED5" w14:textId="09840AF8" w:rsidR="0079022A" w:rsidRDefault="0079022A" w:rsidP="0079022A">
      <w:pPr>
        <w:pStyle w:val="Caption"/>
        <w:rPr>
          <w:noProof/>
        </w:rPr>
      </w:pPr>
      <w:bookmarkStart w:id="12" w:name="_Toc57048428"/>
      <w:r w:rsidRPr="002D5EDE">
        <w:t>H</w:t>
      </w:r>
      <w:r w:rsidRPr="00262ECC">
        <w:t>ình 1.</w:t>
      </w:r>
      <w:r w:rsidR="006C381B">
        <w:fldChar w:fldCharType="begin"/>
      </w:r>
      <w:r w:rsidR="006C381B">
        <w:instrText xml:space="preserve"> SEQ Hình \* ARABIC </w:instrText>
      </w:r>
      <w:r w:rsidR="006C381B">
        <w:fldChar w:fldCharType="separate"/>
      </w:r>
      <w:r>
        <w:rPr>
          <w:noProof/>
        </w:rPr>
        <w:t>1</w:t>
      </w:r>
      <w:r w:rsidR="006C381B">
        <w:rPr>
          <w:noProof/>
        </w:rPr>
        <w:fldChar w:fldCharType="end"/>
      </w:r>
      <w:r>
        <w:t>: web-serving truyền thống</w:t>
      </w:r>
      <w:bookmarkEnd w:id="12"/>
    </w:p>
    <w:p w14:paraId="45A2DDB5" w14:textId="45517820" w:rsidR="0079022A" w:rsidRDefault="0079022A" w:rsidP="0079022A">
      <w:pPr>
        <w:pStyle w:val="Caption"/>
      </w:pPr>
      <w:r>
        <w:rPr>
          <w:noProof/>
        </w:rPr>
        <w:drawing>
          <wp:inline distT="0" distB="0" distL="0" distR="0" wp14:anchorId="617A47CD" wp14:editId="08EF76C6">
            <wp:extent cx="5791835" cy="37465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3746500"/>
                    </a:xfrm>
                    <a:prstGeom prst="rect">
                      <a:avLst/>
                    </a:prstGeom>
                  </pic:spPr>
                </pic:pic>
              </a:graphicData>
            </a:graphic>
          </wp:inline>
        </w:drawing>
      </w:r>
    </w:p>
    <w:p w14:paraId="681FD118" w14:textId="066349BA" w:rsidR="0079022A" w:rsidRDefault="0079022A" w:rsidP="0079022A">
      <w:pPr>
        <w:pStyle w:val="Caption"/>
        <w:rPr>
          <w:noProof/>
        </w:rPr>
      </w:pPr>
      <w:bookmarkStart w:id="13" w:name="_Toc57048429"/>
      <w:r w:rsidRPr="002D5EDE">
        <w:t>H</w:t>
      </w:r>
      <w:r w:rsidRPr="00262ECC">
        <w:t>ình 1.</w:t>
      </w:r>
      <w:r w:rsidR="006C381B">
        <w:fldChar w:fldCharType="begin"/>
      </w:r>
      <w:r w:rsidR="006C381B">
        <w:instrText xml:space="preserve"> SEQ Hình \* ARABIC </w:instrText>
      </w:r>
      <w:r w:rsidR="006C381B">
        <w:fldChar w:fldCharType="separate"/>
      </w:r>
      <w:r w:rsidR="00345E5E">
        <w:rPr>
          <w:noProof/>
        </w:rPr>
        <w:t>2</w:t>
      </w:r>
      <w:r w:rsidR="006C381B">
        <w:rPr>
          <w:noProof/>
        </w:rPr>
        <w:fldChar w:fldCharType="end"/>
      </w:r>
      <w:r>
        <w:t>: NodeJS</w:t>
      </w:r>
      <w:bookmarkEnd w:id="13"/>
    </w:p>
    <w:p w14:paraId="5458E476" w14:textId="77777777" w:rsidR="00743FC4" w:rsidRPr="00743FC4" w:rsidRDefault="00743FC4" w:rsidP="00743FC4">
      <w:pPr>
        <w:pStyle w:val="Nidungvnbn"/>
      </w:pPr>
    </w:p>
    <w:p w14:paraId="707D66A2" w14:textId="6ADA0305" w:rsidR="008312CD" w:rsidRDefault="006E1BA8" w:rsidP="006E1BA8">
      <w:pPr>
        <w:spacing w:after="200" w:line="276" w:lineRule="auto"/>
        <w:rPr>
          <w:bdr w:val="none" w:sz="0" w:space="0" w:color="auto" w:frame="1"/>
          <w:shd w:val="clear" w:color="auto" w:fill="FFFFFF"/>
        </w:rPr>
      </w:pPr>
      <w:r>
        <w:rPr>
          <w:bdr w:val="none" w:sz="0" w:space="0" w:color="auto" w:frame="1"/>
          <w:shd w:val="clear" w:color="auto" w:fill="FFFFFF"/>
        </w:rPr>
        <w:br w:type="page"/>
      </w:r>
    </w:p>
    <w:p w14:paraId="48B2CDF4" w14:textId="0AB9845B" w:rsidR="006E1BA8" w:rsidRDefault="006E1BA8" w:rsidP="006E1BA8">
      <w:pPr>
        <w:pStyle w:val="Chng"/>
        <w:rPr>
          <w:bdr w:val="none" w:sz="0" w:space="0" w:color="auto" w:frame="1"/>
          <w:shd w:val="clear" w:color="auto" w:fill="FFFFFF"/>
        </w:rPr>
      </w:pPr>
      <w:bookmarkStart w:id="14" w:name="_Toc57048409"/>
      <w:r>
        <w:rPr>
          <w:bdr w:val="none" w:sz="0" w:space="0" w:color="auto" w:frame="1"/>
          <w:shd w:val="clear" w:color="auto" w:fill="FFFFFF"/>
        </w:rPr>
        <w:t>CHƯƠNG 2 – MỐI LIÊN HỆ GIỮA NODEJS VÀ JAVASCRIPT</w:t>
      </w:r>
      <w:bookmarkEnd w:id="14"/>
    </w:p>
    <w:p w14:paraId="5087DA05" w14:textId="645CF0ED" w:rsidR="006E1BA8" w:rsidRDefault="006E1BA8" w:rsidP="006E1BA8">
      <w:pPr>
        <w:pStyle w:val="Tiumccp1"/>
        <w:rPr>
          <w:bdr w:val="none" w:sz="0" w:space="0" w:color="auto" w:frame="1"/>
          <w:shd w:val="clear" w:color="auto" w:fill="FFFFFF"/>
        </w:rPr>
      </w:pPr>
      <w:bookmarkStart w:id="15" w:name="_Toc57048410"/>
      <w:r>
        <w:rPr>
          <w:bdr w:val="none" w:sz="0" w:space="0" w:color="auto" w:frame="1"/>
          <w:shd w:val="clear" w:color="auto" w:fill="FFFFFF"/>
        </w:rPr>
        <w:t>2.1 Khai báo biến</w:t>
      </w:r>
      <w:bookmarkEnd w:id="15"/>
      <w:r>
        <w:rPr>
          <w:bdr w:val="none" w:sz="0" w:space="0" w:color="auto" w:frame="1"/>
          <w:shd w:val="clear" w:color="auto" w:fill="FFFFFF"/>
        </w:rPr>
        <w:t xml:space="preserve"> </w:t>
      </w:r>
    </w:p>
    <w:p w14:paraId="5C93B2E0" w14:textId="067F8225" w:rsidR="006E1BA8" w:rsidRDefault="006E1BA8" w:rsidP="006E1BA8">
      <w:pPr>
        <w:pStyle w:val="Nidungvnbn"/>
        <w:rPr>
          <w:bdr w:val="none" w:sz="0" w:space="0" w:color="auto" w:frame="1"/>
          <w:shd w:val="clear" w:color="auto" w:fill="FFFFFF"/>
        </w:rPr>
      </w:pPr>
      <w:r>
        <w:rPr>
          <w:bdr w:val="none" w:sz="0" w:space="0" w:color="auto" w:frame="1"/>
          <w:shd w:val="clear" w:color="auto" w:fill="FFFFFF"/>
        </w:rPr>
        <w:t>Nền tảng của nodejs là javascript nên việc khai báo biến trong nodejs giống hệt javascript.</w:t>
      </w:r>
    </w:p>
    <w:p w14:paraId="2D92CF49" w14:textId="77777777" w:rsidR="006E1BA8" w:rsidRDefault="006E1BA8" w:rsidP="006E1BA8">
      <w:pPr>
        <w:pStyle w:val="Nidungvnbn"/>
        <w:rPr>
          <w:bdr w:val="none" w:sz="0" w:space="0" w:color="auto" w:frame="1"/>
          <w:shd w:val="clear" w:color="auto" w:fill="FFFFFF"/>
        </w:rPr>
      </w:pPr>
      <w:r>
        <w:rPr>
          <w:bdr w:val="none" w:sz="0" w:space="0" w:color="auto" w:frame="1"/>
          <w:shd w:val="clear" w:color="auto" w:fill="FFFFFF"/>
        </w:rPr>
        <w:t xml:space="preserve">Ví dụ: </w:t>
      </w:r>
    </w:p>
    <w:p w14:paraId="4D3665AA" w14:textId="76837E57" w:rsidR="006E1BA8" w:rsidRPr="006E1BA8" w:rsidRDefault="006E1BA8" w:rsidP="00306785">
      <w:pPr>
        <w:ind w:left="1440"/>
        <w:rPr>
          <w:bdr w:val="none" w:sz="0" w:space="0" w:color="auto" w:frame="1"/>
          <w:shd w:val="clear" w:color="auto" w:fill="FFFFFF"/>
        </w:rPr>
      </w:pPr>
      <w:r w:rsidRPr="005F144E">
        <w:rPr>
          <w:b/>
          <w:bdr w:val="none" w:sz="0" w:space="0" w:color="auto" w:frame="1"/>
          <w:shd w:val="clear" w:color="auto" w:fill="FFFFFF"/>
        </w:rPr>
        <w:t>var</w:t>
      </w:r>
      <w:r w:rsidRPr="006E1BA8">
        <w:rPr>
          <w:bdr w:val="none" w:sz="0" w:space="0" w:color="auto" w:frame="1"/>
          <w:shd w:val="clear" w:color="auto" w:fill="FFFFFF"/>
        </w:rPr>
        <w:t xml:space="preserve"> name = "HelloWorld";</w:t>
      </w:r>
    </w:p>
    <w:p w14:paraId="64B06C07" w14:textId="3AE70F89" w:rsidR="006E1BA8" w:rsidRPr="006E1BA8" w:rsidRDefault="006E1BA8" w:rsidP="00306785">
      <w:pPr>
        <w:ind w:left="1440"/>
        <w:rPr>
          <w:bdr w:val="none" w:sz="0" w:space="0" w:color="auto" w:frame="1"/>
          <w:shd w:val="clear" w:color="auto" w:fill="FFFFFF"/>
        </w:rPr>
      </w:pPr>
      <w:r w:rsidRPr="005F144E">
        <w:rPr>
          <w:b/>
          <w:bdr w:val="none" w:sz="0" w:space="0" w:color="auto" w:frame="1"/>
          <w:shd w:val="clear" w:color="auto" w:fill="FFFFFF"/>
        </w:rPr>
        <w:t>console</w:t>
      </w:r>
      <w:r w:rsidRPr="006E1BA8">
        <w:rPr>
          <w:bdr w:val="none" w:sz="0" w:space="0" w:color="auto" w:frame="1"/>
          <w:shd w:val="clear" w:color="auto" w:fill="FFFFFF"/>
        </w:rPr>
        <w:t>.log(name);</w:t>
      </w:r>
    </w:p>
    <w:p w14:paraId="60F6AB80" w14:textId="21521410" w:rsidR="00050443" w:rsidRDefault="002E4C6E" w:rsidP="002E4C6E">
      <w:pPr>
        <w:pStyle w:val="Tiumccp1"/>
      </w:pPr>
      <w:bookmarkStart w:id="16" w:name="_Toc57048411"/>
      <w:r>
        <w:t>2.2 Lệnh kiểm tra điều kiện</w:t>
      </w:r>
      <w:bookmarkEnd w:id="16"/>
    </w:p>
    <w:p w14:paraId="26943A2F" w14:textId="6FDE6139" w:rsidR="002E4C6E" w:rsidRDefault="00AE3C37" w:rsidP="002E4C6E">
      <w:pPr>
        <w:ind w:left="720"/>
      </w:pPr>
      <w:r w:rsidRPr="00AF2A59">
        <w:rPr>
          <w:b/>
        </w:rPr>
        <w:t>if</w:t>
      </w:r>
      <w:r>
        <w:t xml:space="preserve"> (1 === 1</w:t>
      </w:r>
      <w:r w:rsidR="002E4C6E">
        <w:t>){</w:t>
      </w:r>
    </w:p>
    <w:p w14:paraId="1F88D4AC" w14:textId="485E9B59" w:rsidR="002E4C6E" w:rsidRDefault="002E4C6E" w:rsidP="002E4C6E">
      <w:pPr>
        <w:ind w:left="720"/>
      </w:pPr>
      <w:r>
        <w:t xml:space="preserve">    </w:t>
      </w:r>
      <w:r w:rsidRPr="00AF2A59">
        <w:rPr>
          <w:b/>
        </w:rPr>
        <w:t>console</w:t>
      </w:r>
      <w:r>
        <w:t>.log(</w:t>
      </w:r>
      <w:r w:rsidR="00AE3C37" w:rsidRPr="00AE3C37">
        <w:t xml:space="preserve">' </w:t>
      </w:r>
      <w:r w:rsidR="00AE3C37" w:rsidRPr="006E1BA8">
        <w:rPr>
          <w:bdr w:val="none" w:sz="0" w:space="0" w:color="auto" w:frame="1"/>
          <w:shd w:val="clear" w:color="auto" w:fill="FFFFFF"/>
        </w:rPr>
        <w:t>HelloWorld</w:t>
      </w:r>
      <w:r w:rsidR="00AE3C37" w:rsidRPr="00AE3C37">
        <w:t xml:space="preserve"> </w:t>
      </w:r>
      <w:r w:rsidR="00AE3C37" w:rsidRPr="00AE3C37">
        <w:rPr>
          <w:bdr w:val="none" w:sz="0" w:space="0" w:color="auto" w:frame="1"/>
          <w:shd w:val="clear" w:color="auto" w:fill="FFFFFF"/>
        </w:rPr>
        <w:t>'</w:t>
      </w:r>
      <w:r>
        <w:t>);</w:t>
      </w:r>
    </w:p>
    <w:p w14:paraId="5F539BC8" w14:textId="77777777" w:rsidR="002E4C6E" w:rsidRDefault="002E4C6E" w:rsidP="002E4C6E">
      <w:pPr>
        <w:ind w:left="720"/>
      </w:pPr>
      <w:r>
        <w:t>}</w:t>
      </w:r>
    </w:p>
    <w:p w14:paraId="258C2492" w14:textId="77777777" w:rsidR="002E4C6E" w:rsidRDefault="002E4C6E" w:rsidP="002E4C6E">
      <w:pPr>
        <w:ind w:left="720"/>
      </w:pPr>
      <w:r w:rsidRPr="00AF2A59">
        <w:rPr>
          <w:b/>
        </w:rPr>
        <w:t>else</w:t>
      </w:r>
      <w:r>
        <w:t>{</w:t>
      </w:r>
    </w:p>
    <w:p w14:paraId="0C63B182" w14:textId="0F6986D6" w:rsidR="002E4C6E" w:rsidRDefault="002E4C6E" w:rsidP="002E4C6E">
      <w:pPr>
        <w:ind w:left="720"/>
      </w:pPr>
      <w:r>
        <w:t xml:space="preserve">    </w:t>
      </w:r>
      <w:r w:rsidRPr="00AF2A59">
        <w:rPr>
          <w:b/>
        </w:rPr>
        <w:t>c</w:t>
      </w:r>
      <w:r w:rsidR="00AE3C37" w:rsidRPr="00AF2A59">
        <w:rPr>
          <w:b/>
        </w:rPr>
        <w:t>onsole</w:t>
      </w:r>
      <w:r w:rsidR="00AE3C37">
        <w:t>.log('Error</w:t>
      </w:r>
      <w:r>
        <w:t>');</w:t>
      </w:r>
    </w:p>
    <w:p w14:paraId="64D86B39" w14:textId="679D921B" w:rsidR="002E4C6E" w:rsidRPr="002E4C6E" w:rsidRDefault="002E4C6E" w:rsidP="002E4C6E">
      <w:pPr>
        <w:ind w:left="720"/>
      </w:pPr>
      <w:r>
        <w:t>}</w:t>
      </w:r>
    </w:p>
    <w:p w14:paraId="52274A1F" w14:textId="58E20F32" w:rsidR="00481D8B" w:rsidRDefault="00AF2A59" w:rsidP="00AF2A59">
      <w:pPr>
        <w:pStyle w:val="Tiumccp1"/>
      </w:pPr>
      <w:bookmarkStart w:id="17" w:name="_Toc57048412"/>
      <w:r>
        <w:t>2.3 Vòng lặp</w:t>
      </w:r>
      <w:bookmarkEnd w:id="17"/>
    </w:p>
    <w:p w14:paraId="736DCD2C" w14:textId="111DB278" w:rsidR="00AF2A59" w:rsidRDefault="00AF2A59" w:rsidP="00AF2A59">
      <w:pPr>
        <w:pStyle w:val="Nidungvnbn"/>
      </w:pPr>
      <w:r>
        <w:t>Tương tự như javascript ta có thể lặp mảng bằng các vòng lặp for, while, do while.</w:t>
      </w:r>
    </w:p>
    <w:p w14:paraId="3B546CC7" w14:textId="7AEA15CA" w:rsidR="00AF2A59" w:rsidRDefault="00AF2A59" w:rsidP="00AF2A59">
      <w:pPr>
        <w:pStyle w:val="Nidungvnbn"/>
      </w:pPr>
      <w:r>
        <w:t>Ví dụ:</w:t>
      </w:r>
    </w:p>
    <w:p w14:paraId="6E5F369D" w14:textId="742D6769" w:rsidR="00AF2A59" w:rsidRDefault="00AF2A59" w:rsidP="00AF2A59">
      <w:pPr>
        <w:ind w:left="1440"/>
      </w:pPr>
      <w:r w:rsidRPr="00F072EE">
        <w:rPr>
          <w:b/>
        </w:rPr>
        <w:t>for</w:t>
      </w:r>
      <w:r>
        <w:t xml:space="preserve"> (</w:t>
      </w:r>
      <w:r w:rsidRPr="00F072EE">
        <w:rPr>
          <w:b/>
        </w:rPr>
        <w:t>var</w:t>
      </w:r>
      <w:r>
        <w:t xml:space="preserve"> i = 0; i &lt; </w:t>
      </w:r>
      <w:r w:rsidR="00F072EE">
        <w:t>10</w:t>
      </w:r>
      <w:r>
        <w:t>; i++){</w:t>
      </w:r>
    </w:p>
    <w:p w14:paraId="55BF0A7D" w14:textId="2D73B786" w:rsidR="00AF2A59" w:rsidRDefault="00AF2A59" w:rsidP="00AF2A59">
      <w:pPr>
        <w:ind w:left="1440"/>
      </w:pPr>
      <w:r>
        <w:t xml:space="preserve">    </w:t>
      </w:r>
      <w:r w:rsidRPr="00F072EE">
        <w:rPr>
          <w:b/>
        </w:rPr>
        <w:t>console</w:t>
      </w:r>
      <w:r>
        <w:t>.log(</w:t>
      </w:r>
      <w:r w:rsidR="00F072EE">
        <w:t>i);</w:t>
      </w:r>
    </w:p>
    <w:p w14:paraId="4806FB2A" w14:textId="34331934" w:rsidR="00AF2A59" w:rsidRDefault="00AF2A59" w:rsidP="00AF2A59">
      <w:pPr>
        <w:ind w:left="1440"/>
      </w:pPr>
      <w:r>
        <w:t>}</w:t>
      </w:r>
    </w:p>
    <w:p w14:paraId="275AB2C3" w14:textId="4BC30B4E" w:rsidR="00EF1759" w:rsidRDefault="00EF1759" w:rsidP="00EF1759">
      <w:pPr>
        <w:pStyle w:val="Tiumccp1"/>
      </w:pPr>
      <w:bookmarkStart w:id="18" w:name="_Toc57048413"/>
      <w:r>
        <w:t>2.4 Tổng kết</w:t>
      </w:r>
      <w:bookmarkEnd w:id="18"/>
    </w:p>
    <w:p w14:paraId="149583B5" w14:textId="493F09AB" w:rsidR="00EF1759" w:rsidRDefault="00EF1759" w:rsidP="00EF1759">
      <w:pPr>
        <w:pStyle w:val="Nidungvnbn"/>
      </w:pPr>
      <w:r>
        <w:t xml:space="preserve">Việc lập trình trong Nodejs tương tự như trong javascript. Tuy nhiên Nodejs vẫn có tích hợp một số module riêng vì thế chỉ sự dụng được trong Nodejs chứ trong javascript không sử dụng được. </w:t>
      </w:r>
    </w:p>
    <w:p w14:paraId="5111260D" w14:textId="7076BDE8" w:rsidR="00EF1759" w:rsidRDefault="00D04EBF" w:rsidP="00D04EBF">
      <w:pPr>
        <w:pStyle w:val="Chng"/>
      </w:pPr>
      <w:r>
        <w:br w:type="page"/>
      </w:r>
      <w:bookmarkStart w:id="19" w:name="_Toc57048414"/>
      <w:r>
        <w:t xml:space="preserve">CHƯƠNG 3 </w:t>
      </w:r>
      <w:r w:rsidR="006C1D64">
        <w:t>–</w:t>
      </w:r>
      <w:r>
        <w:t xml:space="preserve"> </w:t>
      </w:r>
      <w:r w:rsidR="006C1D64">
        <w:t>SO SÁNH GIỮA NODEJS VÀ PHP</w:t>
      </w:r>
      <w:bookmarkEnd w:id="19"/>
    </w:p>
    <w:p w14:paraId="16605835" w14:textId="40CD2388" w:rsidR="006C1D64" w:rsidRDefault="006C1D64" w:rsidP="006C1D64">
      <w:pPr>
        <w:pStyle w:val="Tiumccp1"/>
      </w:pPr>
      <w:bookmarkStart w:id="20" w:name="_Toc57048415"/>
      <w:r>
        <w:t>3.1 Sơ lược về PHP</w:t>
      </w:r>
      <w:bookmarkEnd w:id="20"/>
    </w:p>
    <w:p w14:paraId="18D8E390" w14:textId="0653E636" w:rsidR="006C1D64" w:rsidRDefault="006C1D64" w:rsidP="006C1D64">
      <w:pPr>
        <w:pStyle w:val="Nidungvnbn"/>
      </w:pPr>
      <w:r w:rsidRPr="006C1D64">
        <w:t>PHP: Hypertext Preprocessor là ngôn ngữ lập trình có mục đích ban đầu được thiết để phát triển website. Nguyên bản của nó được tạo ra bởi Rasmus Lerdorf vào năm 1994 và kể từ đó nó đã được sử dụng như ngôn ngữ ưu tiên số một cho các hệ thống CMS như WordPress, Drupal và Joomla. Theo thống kê năm 2018, hơn 80% trang web hiện nay được xây dựng bằng PHP.</w:t>
      </w:r>
    </w:p>
    <w:p w14:paraId="5BB36947" w14:textId="7DBEFD80" w:rsidR="006C1D64" w:rsidRDefault="006C1D64" w:rsidP="006C1D64">
      <w:pPr>
        <w:pStyle w:val="Tiumccp1"/>
      </w:pPr>
      <w:bookmarkStart w:id="21" w:name="_Toc57048416"/>
      <w:r>
        <w:t>3.2 Sơ lược về Nodejs</w:t>
      </w:r>
      <w:bookmarkEnd w:id="21"/>
    </w:p>
    <w:p w14:paraId="663B4A0E" w14:textId="77777777" w:rsidR="006C1D64" w:rsidRPr="006C1D64" w:rsidRDefault="006C1D64" w:rsidP="006C1D64">
      <w:pPr>
        <w:pStyle w:val="Nidungvnbn"/>
      </w:pPr>
      <w:r w:rsidRPr="006C1D64">
        <w:t>Node.js là một mã nguồn mở, đa nền tảng, chạy trên môi trường JavaSript, được xây dựng trên V8 JavaScript engine của Chrome - V8 thực thi mã JavaScript bên ngoài trình duyệt. Nó được tạo ra vào năm 2009 đi kèm với một lợi thế chính - Node.js cho phép thực hiện lập trình bất đồng bộ. Mặc dù tỷ lệ phần trăm các trang web được xây dựng bằng Node.js tương đối thấp (0,4%), nhưng nó đang nhanh chóng trở nên phổ biến hơn giữa các developer.</w:t>
      </w:r>
    </w:p>
    <w:p w14:paraId="0B94F36D" w14:textId="77777777" w:rsidR="006C1D64" w:rsidRPr="006C1D64" w:rsidRDefault="006C1D64" w:rsidP="006C1D64">
      <w:pPr>
        <w:pStyle w:val="Nidungvnbn"/>
      </w:pPr>
      <w:r w:rsidRPr="006C1D64">
        <w:rPr>
          <w:rStyle w:val="Strong"/>
          <w:bCs w:val="0"/>
        </w:rPr>
        <w:t>Code đồng bộ</w:t>
      </w:r>
      <w:r w:rsidRPr="006C1D64">
        <w:t> thực thi từng dòng và tiến hành thực thi dòng tiếp theo khi dòng hiện tại đã thực thi xong.</w:t>
      </w:r>
    </w:p>
    <w:p w14:paraId="6C4B4522" w14:textId="77777777" w:rsidR="006C1D64" w:rsidRPr="006C1D64" w:rsidRDefault="006C1D64" w:rsidP="006C1D64">
      <w:pPr>
        <w:pStyle w:val="Nidungvnbn"/>
      </w:pPr>
      <w:r w:rsidRPr="006C1D64">
        <w:rPr>
          <w:rStyle w:val="Strong"/>
          <w:bCs w:val="0"/>
        </w:rPr>
        <w:t>Code bất đồng bộ</w:t>
      </w:r>
      <w:r w:rsidRPr="006C1D64">
        <w:t> thực thi tất cả dòng code cùng một lúc.</w:t>
      </w:r>
    </w:p>
    <w:p w14:paraId="2310026D" w14:textId="52C91CDF" w:rsidR="006C1D64" w:rsidRDefault="006C1D64" w:rsidP="006C1D64">
      <w:pPr>
        <w:pStyle w:val="Tiumccp1"/>
      </w:pPr>
      <w:bookmarkStart w:id="22" w:name="_Toc57048417"/>
      <w:r>
        <w:t>3.3 Sự khác biệt giữa Nodejs và PHP</w:t>
      </w:r>
      <w:bookmarkEnd w:id="22"/>
    </w:p>
    <w:p w14:paraId="08657580" w14:textId="3A760B89" w:rsidR="006C1D64" w:rsidRDefault="006C1D64" w:rsidP="006C1D64">
      <w:pPr>
        <w:pStyle w:val="Tiumccp2"/>
      </w:pPr>
      <w:bookmarkStart w:id="23" w:name="_Toc57048418"/>
      <w:r>
        <w:t>3.3.1 Môi trường thực thi</w:t>
      </w:r>
      <w:bookmarkEnd w:id="23"/>
    </w:p>
    <w:p w14:paraId="5DA551EC" w14:textId="54A16E2C" w:rsidR="006C1D64" w:rsidRPr="006C1D64" w:rsidRDefault="006C1D64" w:rsidP="006C1D64">
      <w:pPr>
        <w:pStyle w:val="Nidungvnbn"/>
      </w:pPr>
      <w:r w:rsidRPr="006C1D64">
        <w:t>Mặc dù cả JavaScript và PHP đều có thể được nhúng trực tiếp vào HTML, nhưng cả hai đều cần một trình thông dịch để chạy. PHP từ lâu đã dễ dàng cài đặt và sử dụng ở phía server và được</w:t>
      </w:r>
      <w:r w:rsidR="00A33FE8">
        <w:t xml:space="preserve"> cung cấp bởi Zend engine. Node</w:t>
      </w:r>
      <w:r w:rsidRPr="006C1D64">
        <w:t>js là một môi trường thực thi cho JavaScript ở phía server, được cung cấp bởi V8 JavaScript engine của Chrome.</w:t>
      </w:r>
    </w:p>
    <w:p w14:paraId="4DA817DD" w14:textId="7CB809E7" w:rsidR="006C1D64" w:rsidRDefault="006C1D64" w:rsidP="006C1D64">
      <w:pPr>
        <w:pStyle w:val="Tiumccp2"/>
      </w:pPr>
      <w:bookmarkStart w:id="24" w:name="_Toc57048419"/>
      <w:r>
        <w:t>3.3.2 Đồng bộ</w:t>
      </w:r>
      <w:bookmarkEnd w:id="24"/>
    </w:p>
    <w:p w14:paraId="7FC154BA" w14:textId="2B20A979" w:rsidR="00430A22" w:rsidRPr="00430A22" w:rsidRDefault="00430A22" w:rsidP="00430A22">
      <w:pPr>
        <w:pStyle w:val="Nidungvnbn"/>
      </w:pPr>
      <w:r w:rsidRPr="00430A22">
        <w:t>PHP là ngôn ngữ đồng bộ nhưng có một số API hoạt động không đồng bộ ngoài luồng đồng bộ. Nó sử dụng multi-threaded blocking I/O để thực hiện nhiều tác vụ chạy song song với nhau.</w:t>
      </w:r>
    </w:p>
    <w:p w14:paraId="3B60E73E" w14:textId="107190B5" w:rsidR="00430A22" w:rsidRDefault="00430A22" w:rsidP="00430A22">
      <w:pPr>
        <w:pStyle w:val="Nidungvnbn"/>
      </w:pPr>
      <w:r w:rsidRPr="00430A22">
        <w:t>Node.js về bản chất là ngôn ngữ bất đồng bộ, điều đó có nghĩa là JavaScript engine chạy qua toàn bộ đoạn code trong một lần và không đợi đến khi hàm return. Nó sử dụng mô hình thực thi event-driven non blocking I/O. Các dòng mã bên dưới một function sẽ thực thi trong khi function đó đang được thực thi và sẽ trả về output sau khi hoàn</w:t>
      </w:r>
      <w:r w:rsidR="00F63B81">
        <w:t xml:space="preserve"> thành và do đó nó làm cho Node</w:t>
      </w:r>
      <w:r w:rsidRPr="00430A22">
        <w:t>js nhanh.</w:t>
      </w:r>
    </w:p>
    <w:p w14:paraId="021344B3" w14:textId="1302A47E" w:rsidR="006C1D64" w:rsidRDefault="006C1D64" w:rsidP="006C1D64">
      <w:pPr>
        <w:pStyle w:val="Tiumccp2"/>
      </w:pPr>
      <w:bookmarkStart w:id="25" w:name="_Toc57048420"/>
      <w:r>
        <w:t>3.3.3 Module</w:t>
      </w:r>
      <w:bookmarkEnd w:id="25"/>
    </w:p>
    <w:p w14:paraId="3E3B6E9B" w14:textId="77777777" w:rsidR="00430A22" w:rsidRDefault="00430A22" w:rsidP="00430A22">
      <w:pPr>
        <w:pStyle w:val="Nidungvnbn"/>
        <w:rPr>
          <w:szCs w:val="24"/>
        </w:rPr>
      </w:pPr>
      <w:r>
        <w:t>PHP sử dụng các công nghệ cài đặt module như PEAR (framework và hệ thống phân phối cho các component PHP có thể sử dụng lại)</w:t>
      </w:r>
    </w:p>
    <w:p w14:paraId="676D3E27" w14:textId="175A55FC" w:rsidR="00430A22" w:rsidRDefault="00E17AE0" w:rsidP="00430A22">
      <w:pPr>
        <w:pStyle w:val="Nidungvnbn"/>
      </w:pPr>
      <w:r>
        <w:t>Node</w:t>
      </w:r>
      <w:r w:rsidR="00430A22">
        <w:t>js đi kèm với một hệ thống quản lý package được gọi là NPM (Node Package Manager)</w:t>
      </w:r>
    </w:p>
    <w:p w14:paraId="0F89D5C0" w14:textId="17B8CD2F" w:rsidR="006C1D64" w:rsidRDefault="006C1D64" w:rsidP="006C1D64">
      <w:pPr>
        <w:pStyle w:val="Tiumccp2"/>
      </w:pPr>
      <w:bookmarkStart w:id="26" w:name="_Toc57048421"/>
      <w:r>
        <w:t>3.3.4 Khả năng mở rộng</w:t>
      </w:r>
      <w:bookmarkEnd w:id="26"/>
    </w:p>
    <w:p w14:paraId="5D3E1AAC" w14:textId="77777777" w:rsidR="00A66196" w:rsidRDefault="00A66196" w:rsidP="00A66196">
      <w:pPr>
        <w:pStyle w:val="Nidungvnbn"/>
        <w:rPr>
          <w:szCs w:val="24"/>
        </w:rPr>
      </w:pPr>
      <w:r>
        <w:t>PHP được hỗ trợ trên hầu hết các hệ thống CMS phổ biến (như Drupal, Joomla, WordPress), điều này khiến nó thường được lựa chọn như một công cụ để xây dựng blog và các ứng dụng web thương mại điện tử.</w:t>
      </w:r>
    </w:p>
    <w:p w14:paraId="27A43ED2" w14:textId="0DD562B5" w:rsidR="00A66196" w:rsidRDefault="00F27C35" w:rsidP="00A66196">
      <w:pPr>
        <w:pStyle w:val="Nidungvnbn"/>
      </w:pPr>
      <w:r>
        <w:t>Ngược lại, Node</w:t>
      </w:r>
      <w:r w:rsidR="00A66196">
        <w:t>js hoạt động hiệu quả như là một công cụ để xây dựng các giải pháp có thể mở rộng để xử lý hệ thống với số lượng lớn I/O. Cũng có thể mở rộng quy mô Node trên các hệ thống đa lõi, mặc dù cần nhiều effort.</w:t>
      </w:r>
    </w:p>
    <w:p w14:paraId="415704A6" w14:textId="58D2ADB7" w:rsidR="006C1D64" w:rsidRDefault="006C1D64" w:rsidP="006C1D64">
      <w:pPr>
        <w:pStyle w:val="Tiumccp2"/>
      </w:pPr>
      <w:bookmarkStart w:id="27" w:name="_Toc57048422"/>
      <w:r>
        <w:t>3.3.5 Web Servers</w:t>
      </w:r>
      <w:bookmarkEnd w:id="27"/>
    </w:p>
    <w:p w14:paraId="58BD6A72" w14:textId="77777777" w:rsidR="00A66196" w:rsidRDefault="00A66196" w:rsidP="00A66196">
      <w:pPr>
        <w:pStyle w:val="Nidungvnbn"/>
        <w:rPr>
          <w:szCs w:val="24"/>
        </w:rPr>
      </w:pPr>
      <w:r>
        <w:t>PHP chạy trên máy chủ web Apache / Nginx. Nó cũng có thể chạy trên máy chủ web IIS trong trường hợp máy Windows.</w:t>
      </w:r>
    </w:p>
    <w:p w14:paraId="255F2923" w14:textId="49062932" w:rsidR="00A66196" w:rsidRDefault="00A66196" w:rsidP="00A66196">
      <w:pPr>
        <w:pStyle w:val="Nidungvnbn"/>
      </w:pPr>
      <w:r>
        <w:t>NPM là một kho lưu trữ trực tuyến của các dự án Nodejs, không cần máy chủ web, nó chạy trên môi trường thực thi của chính nó.</w:t>
      </w:r>
    </w:p>
    <w:p w14:paraId="6B78BE36" w14:textId="45A6FC5F" w:rsidR="006C1D64" w:rsidRDefault="006C1D64" w:rsidP="006C1D64">
      <w:pPr>
        <w:pStyle w:val="Tiumccp2"/>
      </w:pPr>
      <w:bookmarkStart w:id="28" w:name="_Toc57048423"/>
      <w:r>
        <w:t>3.3.6 Hiệu suất</w:t>
      </w:r>
      <w:bookmarkEnd w:id="28"/>
    </w:p>
    <w:p w14:paraId="466BA561" w14:textId="7A1CB796" w:rsidR="00F92D7C" w:rsidRDefault="00F92D7C" w:rsidP="00F92D7C">
      <w:pPr>
        <w:pStyle w:val="Nidungvnbn"/>
        <w:rPr>
          <w:szCs w:val="24"/>
        </w:rPr>
      </w:pPr>
      <w:r>
        <w:t>Mặc dù Nodejs luôn được nêu bật là có hiệu năng cao vì mô hình bất đồng bộ của nó, PHP cũng đã phát triển theo hướng này. Với các thư viện như ReactPHP, PHP cũng có thể được sử dụng trong lập trình hướng sự kiện.</w:t>
      </w:r>
    </w:p>
    <w:p w14:paraId="2AB44AB7" w14:textId="77777777" w:rsidR="00F92D7C" w:rsidRDefault="00F92D7C" w:rsidP="00F92D7C">
      <w:pPr>
        <w:pStyle w:val="Nidungvnbn"/>
      </w:pPr>
      <w:r>
        <w:t>Tuy nhiên, khi so sánh cả hai môi trường, bạn sẽ thấy rằng Node.js nhanh hơn rất nhiều so với PHP, do một số lý do:</w:t>
      </w:r>
    </w:p>
    <w:p w14:paraId="61A3051A" w14:textId="77777777" w:rsidR="00F92D7C" w:rsidRDefault="00F92D7C" w:rsidP="00F92D7C">
      <w:pPr>
        <w:pStyle w:val="Nidungvnbn"/>
        <w:numPr>
          <w:ilvl w:val="0"/>
          <w:numId w:val="31"/>
        </w:numPr>
      </w:pPr>
      <w:r>
        <w:t>V8 engine tốc độ cao</w:t>
      </w:r>
    </w:p>
    <w:p w14:paraId="4607A03E" w14:textId="77777777" w:rsidR="00F92D7C" w:rsidRDefault="00F92D7C" w:rsidP="00F92D7C">
      <w:pPr>
        <w:pStyle w:val="Nidungvnbn"/>
        <w:numPr>
          <w:ilvl w:val="0"/>
          <w:numId w:val="31"/>
        </w:numPr>
      </w:pPr>
      <w:r>
        <w:t>Kết nối máy chủ liên tục</w:t>
      </w:r>
    </w:p>
    <w:p w14:paraId="2D9B56A5" w14:textId="77777777" w:rsidR="00F92D7C" w:rsidRDefault="00F92D7C" w:rsidP="00F92D7C">
      <w:pPr>
        <w:pStyle w:val="Nidungvnbn"/>
        <w:numPr>
          <w:ilvl w:val="0"/>
          <w:numId w:val="31"/>
        </w:numPr>
      </w:pPr>
      <w:r>
        <w:t>Callback function xử lý nhiều requests cùng một lúc</w:t>
      </w:r>
    </w:p>
    <w:p w14:paraId="025EAA09" w14:textId="025F623F" w:rsidR="00F92D7C" w:rsidRDefault="00C2334B" w:rsidP="00C2334B">
      <w:pPr>
        <w:pStyle w:val="Chng"/>
      </w:pPr>
      <w:r>
        <w:br w:type="page"/>
      </w:r>
      <w:bookmarkStart w:id="29" w:name="_Toc57048424"/>
      <w:r>
        <w:t xml:space="preserve">CHƯƠNG 4 – </w:t>
      </w:r>
      <w:r w:rsidR="00DA56D9">
        <w:t xml:space="preserve">GIỚI THIỆU VỀ </w:t>
      </w:r>
      <w:r>
        <w:t>REAL</w:t>
      </w:r>
      <w:r w:rsidR="001148A4">
        <w:t xml:space="preserve"> </w:t>
      </w:r>
      <w:r>
        <w:t xml:space="preserve">TIME </w:t>
      </w:r>
      <w:r w:rsidR="00DA56D9">
        <w:t>CHAT</w:t>
      </w:r>
      <w:bookmarkEnd w:id="29"/>
    </w:p>
    <w:p w14:paraId="056B098F" w14:textId="6C7003BA" w:rsidR="007230EC" w:rsidRDefault="001148A4" w:rsidP="001148A4">
      <w:pPr>
        <w:pStyle w:val="Tiumccp1"/>
      </w:pPr>
      <w:bookmarkStart w:id="30" w:name="_Toc57048425"/>
      <w:r>
        <w:t>4.1 Real time chat là gì?</w:t>
      </w:r>
      <w:bookmarkEnd w:id="30"/>
    </w:p>
    <w:p w14:paraId="204BE29F" w14:textId="0C73DF40" w:rsidR="001148A4" w:rsidRDefault="001148A4" w:rsidP="001148A4">
      <w:pPr>
        <w:pStyle w:val="Nidungvnbn"/>
      </w:pPr>
      <w:r>
        <w:t>Real time chat được hiểu là thời gian thực. Trong các ứng dụng hay phần mềm, chúng ta gửi tin hay sử dụng, nó sẽ ghi lại thời gian mà ta hoạt động.</w:t>
      </w:r>
    </w:p>
    <w:p w14:paraId="544854C5" w14:textId="58EB5A4E" w:rsidR="001148A4" w:rsidRDefault="001148A4" w:rsidP="001148A4">
      <w:pPr>
        <w:pStyle w:val="Nidungvnbn"/>
      </w:pPr>
      <w:r>
        <w:t xml:space="preserve">Tuy nhiên </w:t>
      </w:r>
      <w:r w:rsidR="007F0644">
        <w:t>“</w:t>
      </w:r>
      <w:r>
        <w:t>thời gian thực</w:t>
      </w:r>
      <w:r w:rsidR="007F0644">
        <w:t>”</w:t>
      </w:r>
      <w:r>
        <w:t xml:space="preserve"> không có nghĩa là diễn </w:t>
      </w:r>
      <w:r w:rsidR="007F0644">
        <w:t>r</w:t>
      </w:r>
      <w:r>
        <w:t>a song song cùng một thời điểm một cách tuyệt đối, mà nó có độ trễ nhưng nhỏ, tính bằng mili giây.</w:t>
      </w:r>
    </w:p>
    <w:p w14:paraId="5613DE66" w14:textId="5B0416A8" w:rsidR="00DB18D9" w:rsidRDefault="00DB18D9" w:rsidP="00DB18D9">
      <w:pPr>
        <w:pStyle w:val="Tiumccp1"/>
      </w:pPr>
      <w:bookmarkStart w:id="31" w:name="_Toc57048426"/>
      <w:r>
        <w:t>4.2 Cách hoạt động</w:t>
      </w:r>
      <w:bookmarkEnd w:id="31"/>
    </w:p>
    <w:p w14:paraId="61257E12" w14:textId="2FA56319" w:rsidR="00FC6937" w:rsidRDefault="00FC6937" w:rsidP="00FC6937">
      <w:pPr>
        <w:pStyle w:val="Nidungvnbn"/>
      </w:pPr>
      <w:r>
        <w:t>Ở phía server-side, ta có một ứng dụng Express đơn giản, làm 2 công việc:</w:t>
      </w:r>
    </w:p>
    <w:p w14:paraId="76D77E16" w14:textId="0CCEFC9D" w:rsidR="00FC6937" w:rsidRDefault="00FC6937" w:rsidP="00FC6937">
      <w:pPr>
        <w:pStyle w:val="Nidungvnbn"/>
        <w:numPr>
          <w:ilvl w:val="0"/>
          <w:numId w:val="33"/>
        </w:numPr>
        <w:ind w:left="1800"/>
      </w:pPr>
      <w:r>
        <w:t>Một bộ xử lý request GET “/” sẽ cung cấp cho trang web nội dung của khung chat và nút “Send” để gửi tin nhắn.</w:t>
      </w:r>
    </w:p>
    <w:p w14:paraId="7BBDC2E9" w14:textId="54496479" w:rsidR="00FC6937" w:rsidRDefault="00FC6937" w:rsidP="00FC6937">
      <w:pPr>
        <w:pStyle w:val="Nidungvnbn"/>
        <w:numPr>
          <w:ilvl w:val="0"/>
          <w:numId w:val="33"/>
        </w:numPr>
        <w:ind w:left="1800"/>
      </w:pPr>
      <w:r>
        <w:t>Một máy chủ websocket sẽ lắng nghe tin nhắn đến websocket người dùng.</w:t>
      </w:r>
    </w:p>
    <w:p w14:paraId="1EA061EE" w14:textId="4278F2DC" w:rsidR="00837C56" w:rsidRDefault="00837C56" w:rsidP="00837C56">
      <w:pPr>
        <w:pStyle w:val="Nidungvnbn"/>
      </w:pPr>
      <w:r>
        <w:t>Ở phía client-side, ta có trang HTML với vài bộ xử lý, một cho nút “Send” lấy nội dung tin nhắn và gửi nó cho websocket, một cái khác lắng nghe tin nhắn đến ở websocket người dùng.</w:t>
      </w:r>
    </w:p>
    <w:p w14:paraId="0E53D9C4" w14:textId="6483A544" w:rsidR="00FC6937" w:rsidRDefault="00FC6937" w:rsidP="00FC6937">
      <w:pPr>
        <w:pStyle w:val="Nidungvnbn"/>
        <w:ind w:left="720" w:firstLine="0"/>
      </w:pPr>
      <w:r>
        <w:t>Khi một người gửi tin nhắn, sẽ có những sự kiện sau xảy ra:</w:t>
      </w:r>
    </w:p>
    <w:p w14:paraId="296802A9" w14:textId="5AACB4C8" w:rsidR="00FC6937" w:rsidRDefault="00FC6937" w:rsidP="00FC6937">
      <w:pPr>
        <w:pStyle w:val="Nidungvnbn"/>
        <w:numPr>
          <w:ilvl w:val="0"/>
          <w:numId w:val="34"/>
        </w:numPr>
        <w:ind w:left="1800"/>
      </w:pPr>
      <w:r>
        <w:t>Trình duyệt bắt lấy sự kiện nhấn chuột vào nút “Send”, lấy nội dung từ trường input, đồng thời phát ra một tin nhắn websocket từ websocket người dùng đã kết nối tới server.</w:t>
      </w:r>
    </w:p>
    <w:p w14:paraId="2EA04901" w14:textId="6CBF80F2" w:rsidR="00FC6937" w:rsidRDefault="00FC6937" w:rsidP="00FC6937">
      <w:pPr>
        <w:pStyle w:val="Nidungvnbn"/>
        <w:numPr>
          <w:ilvl w:val="0"/>
          <w:numId w:val="34"/>
        </w:numPr>
        <w:ind w:left="1800"/>
      </w:pPr>
      <w:r>
        <w:t>Những thành phần server-side</w:t>
      </w:r>
      <w:r w:rsidR="00837C56">
        <w:t xml:space="preserve"> của bộ kết nối websocket nhận những tin nhắn và chuyển tiếp nó cho websocket kết nối tới người thứ 2 và 3.</w:t>
      </w:r>
    </w:p>
    <w:p w14:paraId="2BA20766" w14:textId="09C613A1" w:rsidR="00837C56" w:rsidRDefault="00837C56" w:rsidP="00FC6937">
      <w:pPr>
        <w:pStyle w:val="Nidungvnbn"/>
        <w:numPr>
          <w:ilvl w:val="0"/>
          <w:numId w:val="34"/>
        </w:numPr>
        <w:ind w:left="1800"/>
      </w:pPr>
      <w:r>
        <w:t>Websocket người dùng chạy trên trang web sẽ xử lý nội dung tin nhắn và trả về cho trang web nội dung tin nhắn bằng cách thêm tin nhắn vào khung chat. Lúc này người thứ 2 và 3 sẽ thấy tin nhắn mới đến.</w:t>
      </w:r>
    </w:p>
    <w:p w14:paraId="0EEBC4EF" w14:textId="0F8FBC85" w:rsidR="00837C56" w:rsidRDefault="00837C56" w:rsidP="00837C56">
      <w:pPr>
        <w:pStyle w:val="Caption"/>
      </w:pPr>
      <w:r>
        <w:rPr>
          <w:noProof/>
        </w:rPr>
        <w:drawing>
          <wp:inline distT="0" distB="0" distL="0" distR="0" wp14:anchorId="183FEEC5" wp14:editId="223D0E3A">
            <wp:extent cx="5791835" cy="5074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5074920"/>
                    </a:xfrm>
                    <a:prstGeom prst="rect">
                      <a:avLst/>
                    </a:prstGeom>
                  </pic:spPr>
                </pic:pic>
              </a:graphicData>
            </a:graphic>
          </wp:inline>
        </w:drawing>
      </w:r>
    </w:p>
    <w:p w14:paraId="688B0EF7" w14:textId="6F9972B6" w:rsidR="00684AD9" w:rsidRDefault="00837C56" w:rsidP="00684AD9">
      <w:pPr>
        <w:pStyle w:val="Caption"/>
      </w:pPr>
      <w:bookmarkStart w:id="32" w:name="_Toc57048430"/>
      <w:r w:rsidRPr="002D5EDE">
        <w:t>H</w:t>
      </w:r>
      <w:r>
        <w:t>ình 4</w:t>
      </w:r>
      <w:r w:rsidRPr="00262ECC">
        <w:t>.</w:t>
      </w:r>
      <w:r w:rsidR="006C381B">
        <w:fldChar w:fldCharType="begin"/>
      </w:r>
      <w:r w:rsidR="006C381B">
        <w:instrText xml:space="preserve"> SEQ Hình \* ARABIC </w:instrText>
      </w:r>
      <w:r w:rsidR="006C381B">
        <w:fldChar w:fldCharType="separate"/>
      </w:r>
      <w:r>
        <w:rPr>
          <w:noProof/>
        </w:rPr>
        <w:t>1</w:t>
      </w:r>
      <w:r w:rsidR="006C381B">
        <w:rPr>
          <w:noProof/>
        </w:rPr>
        <w:fldChar w:fldCharType="end"/>
      </w:r>
      <w:r>
        <w:t>: Hình minh hoạ việc gửi tin nhắn</w:t>
      </w:r>
      <w:bookmarkEnd w:id="32"/>
    </w:p>
    <w:p w14:paraId="6CD2B38A" w14:textId="77777777" w:rsidR="00684AD9" w:rsidRDefault="00684AD9">
      <w:pPr>
        <w:spacing w:after="200" w:line="276" w:lineRule="auto"/>
        <w:rPr>
          <w:bCs/>
          <w:sz w:val="26"/>
          <w:szCs w:val="26"/>
        </w:rPr>
      </w:pPr>
      <w:r>
        <w:br w:type="page"/>
      </w:r>
    </w:p>
    <w:p w14:paraId="284EBC45" w14:textId="6768B5D4" w:rsidR="00684AD9" w:rsidRDefault="00684AD9" w:rsidP="00684AD9">
      <w:pPr>
        <w:pStyle w:val="Chng"/>
      </w:pPr>
      <w:bookmarkStart w:id="33" w:name="_Toc57048427"/>
      <w:r>
        <w:t>CHƯƠNG 5 – DEMO CODE</w:t>
      </w:r>
      <w:bookmarkEnd w:id="33"/>
    </w:p>
    <w:p w14:paraId="37147F40" w14:textId="641E1D2D" w:rsidR="00C97A87" w:rsidRDefault="00C97A87" w:rsidP="00C97A87">
      <w:pPr>
        <w:pStyle w:val="tiumccp10"/>
        <w:ind w:left="0" w:firstLine="0"/>
      </w:pPr>
      <w:r>
        <w:t>5.1 Giới thiệu qua về phần mềm</w:t>
      </w:r>
    </w:p>
    <w:p w14:paraId="725228FA" w14:textId="3E3AE209" w:rsidR="00C97A87" w:rsidRDefault="00C97A87" w:rsidP="00C97A87">
      <w:pPr>
        <w:pStyle w:val="Nidung"/>
      </w:pPr>
      <w:r>
        <w:t>Đây là trang web được viết bằng NodeJS. Sử dụng các module của NodeJS như là: Express, EJS, Socket.io</w:t>
      </w:r>
    </w:p>
    <w:p w14:paraId="73FE4E74" w14:textId="0176AF74" w:rsidR="00C97A87" w:rsidRDefault="00C97A87" w:rsidP="00C97A87">
      <w:pPr>
        <w:pStyle w:val="tiumccp10"/>
        <w:ind w:left="0" w:firstLine="0"/>
      </w:pPr>
      <w:r>
        <w:t>5.2 Một số hình ảnh demo code</w:t>
      </w:r>
    </w:p>
    <w:p w14:paraId="06166391" w14:textId="003B17B6" w:rsidR="00C97A87" w:rsidRDefault="00C97A87" w:rsidP="00C97A87">
      <w:pPr>
        <w:pStyle w:val="Tiumccp1"/>
      </w:pPr>
      <w:r>
        <w:rPr>
          <w:noProof/>
        </w:rPr>
        <w:drawing>
          <wp:anchor distT="0" distB="0" distL="114300" distR="114300" simplePos="0" relativeHeight="251658240" behindDoc="0" locked="0" layoutInCell="1" allowOverlap="1" wp14:anchorId="39A4C1C0" wp14:editId="557568FD">
            <wp:simplePos x="0" y="0"/>
            <wp:positionH relativeFrom="margin">
              <wp:posOffset>1739265</wp:posOffset>
            </wp:positionH>
            <wp:positionV relativeFrom="paragraph">
              <wp:posOffset>396240</wp:posOffset>
            </wp:positionV>
            <wp:extent cx="2724150" cy="36004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24150" cy="3600450"/>
                    </a:xfrm>
                    <a:prstGeom prst="rect">
                      <a:avLst/>
                    </a:prstGeom>
                  </pic:spPr>
                </pic:pic>
              </a:graphicData>
            </a:graphic>
          </wp:anchor>
        </w:drawing>
      </w:r>
      <w:r>
        <w:t>5.2.1 Cây thư mục</w:t>
      </w:r>
    </w:p>
    <w:p w14:paraId="7609441B" w14:textId="396D24D1" w:rsidR="00C97A87" w:rsidRDefault="00C97A87" w:rsidP="00C97A87">
      <w:pPr>
        <w:pStyle w:val="Nidung"/>
      </w:pPr>
      <w:r>
        <w:t>Thư mục Server là thư mục gốc của web chat. Trong đó các thư mục sau:</w:t>
      </w:r>
    </w:p>
    <w:p w14:paraId="2B2A4649" w14:textId="67396E45" w:rsidR="00C97A87" w:rsidRDefault="00C97A87" w:rsidP="00C97A87">
      <w:pPr>
        <w:pStyle w:val="Nidung"/>
        <w:numPr>
          <w:ilvl w:val="0"/>
          <w:numId w:val="37"/>
        </w:numPr>
      </w:pPr>
      <w:r>
        <w:t>node_modules: là thư mục chứa gói cài đặt cho NodeJS</w:t>
      </w:r>
    </w:p>
    <w:p w14:paraId="21483093" w14:textId="46DE044E" w:rsidR="00C97A87" w:rsidRDefault="00C97A87" w:rsidP="00C97A87">
      <w:pPr>
        <w:pStyle w:val="Nidung"/>
        <w:numPr>
          <w:ilvl w:val="0"/>
          <w:numId w:val="37"/>
        </w:numPr>
      </w:pPr>
      <w:r>
        <w:t>public: đây là thư mục chứa các file cần import vào để sử dụng, khi gọi file nào đó thì trang web sẽ tìm file được gọi ở trong folder này</w:t>
      </w:r>
    </w:p>
    <w:p w14:paraId="09ADC6B7" w14:textId="4641BBD9" w:rsidR="00C97A87" w:rsidRPr="00C97A87" w:rsidRDefault="00C97A87" w:rsidP="00C97A87">
      <w:pPr>
        <w:pStyle w:val="Nidung"/>
        <w:numPr>
          <w:ilvl w:val="0"/>
          <w:numId w:val="37"/>
        </w:numPr>
      </w:pPr>
      <w:r>
        <w:t>views: đây là thư mục chứa phần giao diện của trang web</w:t>
      </w:r>
    </w:p>
    <w:p w14:paraId="124A149B" w14:textId="26FF955F" w:rsidR="00A20636" w:rsidRDefault="00512D12" w:rsidP="00512D12">
      <w:pPr>
        <w:pStyle w:val="Tiumccp1"/>
      </w:pPr>
      <w:r>
        <w:rPr>
          <w:noProof/>
        </w:rPr>
        <w:drawing>
          <wp:anchor distT="0" distB="0" distL="114300" distR="114300" simplePos="0" relativeHeight="251659264" behindDoc="0" locked="0" layoutInCell="1" allowOverlap="1" wp14:anchorId="1A49ACCF" wp14:editId="072A8978">
            <wp:simplePos x="0" y="0"/>
            <wp:positionH relativeFrom="page">
              <wp:align>center</wp:align>
            </wp:positionH>
            <wp:positionV relativeFrom="paragraph">
              <wp:posOffset>324485</wp:posOffset>
            </wp:positionV>
            <wp:extent cx="5791835" cy="72771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91835" cy="7277100"/>
                    </a:xfrm>
                    <a:prstGeom prst="rect">
                      <a:avLst/>
                    </a:prstGeom>
                  </pic:spPr>
                </pic:pic>
              </a:graphicData>
            </a:graphic>
            <wp14:sizeRelV relativeFrom="margin">
              <wp14:pctHeight>0</wp14:pctHeight>
            </wp14:sizeRelV>
          </wp:anchor>
        </w:drawing>
      </w:r>
      <w:r w:rsidR="00C97A87">
        <w:t xml:space="preserve">5.2.2 Code </w:t>
      </w:r>
      <w:r w:rsidR="00212CB2">
        <w:t>views: Index.ejs</w:t>
      </w:r>
    </w:p>
    <w:p w14:paraId="11B57B31" w14:textId="01E44126" w:rsidR="00512D12" w:rsidRDefault="00512D12" w:rsidP="00512D12">
      <w:pPr>
        <w:pStyle w:val="Tiumccp1"/>
      </w:pPr>
      <w:r>
        <w:t>5.2.3</w:t>
      </w:r>
      <w:r w:rsidR="00212CB2">
        <w:t xml:space="preserve"> Code server: Index.js</w:t>
      </w:r>
    </w:p>
    <w:p w14:paraId="2CA4007C" w14:textId="430C0BAD" w:rsidR="00212CB2" w:rsidRDefault="00212CB2" w:rsidP="00512D12">
      <w:pPr>
        <w:pStyle w:val="Tiumccp1"/>
      </w:pPr>
      <w:r>
        <w:rPr>
          <w:noProof/>
        </w:rPr>
        <w:drawing>
          <wp:inline distT="0" distB="0" distL="0" distR="0" wp14:anchorId="78CF7B68" wp14:editId="768E54B7">
            <wp:extent cx="5791835" cy="640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6400800"/>
                    </a:xfrm>
                    <a:prstGeom prst="rect">
                      <a:avLst/>
                    </a:prstGeom>
                  </pic:spPr>
                </pic:pic>
              </a:graphicData>
            </a:graphic>
          </wp:inline>
        </w:drawing>
      </w:r>
    </w:p>
    <w:p w14:paraId="4028CFF4" w14:textId="35311DB0" w:rsidR="00212CB2" w:rsidRDefault="00212CB2">
      <w:pPr>
        <w:spacing w:after="200" w:line="276" w:lineRule="auto"/>
        <w:rPr>
          <w:b/>
          <w:sz w:val="28"/>
          <w:szCs w:val="28"/>
        </w:rPr>
      </w:pPr>
      <w:r>
        <w:br w:type="page"/>
      </w:r>
    </w:p>
    <w:p w14:paraId="384CBFB5" w14:textId="7E573B95" w:rsidR="00212CB2" w:rsidRDefault="00212CB2" w:rsidP="00512D12">
      <w:pPr>
        <w:pStyle w:val="Tiumccp1"/>
      </w:pPr>
      <w:r>
        <w:rPr>
          <w:noProof/>
        </w:rPr>
        <w:drawing>
          <wp:anchor distT="0" distB="0" distL="114300" distR="114300" simplePos="0" relativeHeight="251660288" behindDoc="0" locked="0" layoutInCell="1" allowOverlap="1" wp14:anchorId="1DFE8479" wp14:editId="72C442A7">
            <wp:simplePos x="0" y="0"/>
            <wp:positionH relativeFrom="margin">
              <wp:posOffset>80645</wp:posOffset>
            </wp:positionH>
            <wp:positionV relativeFrom="paragraph">
              <wp:posOffset>316865</wp:posOffset>
            </wp:positionV>
            <wp:extent cx="5284470" cy="73977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84470" cy="7397750"/>
                    </a:xfrm>
                    <a:prstGeom prst="rect">
                      <a:avLst/>
                    </a:prstGeom>
                  </pic:spPr>
                </pic:pic>
              </a:graphicData>
            </a:graphic>
            <wp14:sizeRelV relativeFrom="margin">
              <wp14:pctHeight>0</wp14:pctHeight>
            </wp14:sizeRelV>
          </wp:anchor>
        </w:drawing>
      </w:r>
      <w:r>
        <w:t>5.2.4 Code css: layout.css</w:t>
      </w:r>
    </w:p>
    <w:p w14:paraId="048C85FF" w14:textId="77777777" w:rsidR="001831CE" w:rsidRDefault="001831CE" w:rsidP="00512D12">
      <w:pPr>
        <w:pStyle w:val="Tiumccp1"/>
      </w:pPr>
      <w:r>
        <w:t>5.2.5 Code js: handle.js</w:t>
      </w:r>
    </w:p>
    <w:p w14:paraId="7395B83D" w14:textId="3C903D4D" w:rsidR="001831CE" w:rsidRDefault="001831CE" w:rsidP="00512D12">
      <w:pPr>
        <w:pStyle w:val="Tiumccp1"/>
      </w:pPr>
      <w:r>
        <w:rPr>
          <w:noProof/>
        </w:rPr>
        <w:drawing>
          <wp:anchor distT="0" distB="0" distL="114300" distR="114300" simplePos="0" relativeHeight="251661312" behindDoc="0" locked="0" layoutInCell="1" allowOverlap="1" wp14:anchorId="79AAA38D" wp14:editId="58BAF5C6">
            <wp:simplePos x="0" y="0"/>
            <wp:positionH relativeFrom="column">
              <wp:posOffset>-3175</wp:posOffset>
            </wp:positionH>
            <wp:positionV relativeFrom="paragraph">
              <wp:posOffset>2540</wp:posOffset>
            </wp:positionV>
            <wp:extent cx="5791835" cy="6858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91835" cy="6858000"/>
                    </a:xfrm>
                    <a:prstGeom prst="rect">
                      <a:avLst/>
                    </a:prstGeom>
                  </pic:spPr>
                </pic:pic>
              </a:graphicData>
            </a:graphic>
          </wp:anchor>
        </w:drawing>
      </w:r>
    </w:p>
    <w:p w14:paraId="27BC4408" w14:textId="0F0B34EB" w:rsidR="00212CB2" w:rsidRDefault="001831CE" w:rsidP="001831CE">
      <w:pPr>
        <w:pStyle w:val="tiumccp10"/>
        <w:ind w:left="0" w:firstLine="0"/>
      </w:pPr>
      <w:r>
        <w:t>5.3 Một số hình ảnh thực tế</w:t>
      </w:r>
    </w:p>
    <w:p w14:paraId="3BF9E15B" w14:textId="5DD3CE0B" w:rsidR="001831CE" w:rsidRDefault="001831CE" w:rsidP="001831CE">
      <w:pPr>
        <w:pStyle w:val="Tiumccp1"/>
      </w:pPr>
      <w:r>
        <w:t>5.3.1 Bắt đầu khởi chạy bằng cmd tại mục Server</w:t>
      </w:r>
    </w:p>
    <w:p w14:paraId="53388520" w14:textId="3E8B1429" w:rsidR="001831CE" w:rsidRDefault="001831CE" w:rsidP="001831CE">
      <w:pPr>
        <w:pStyle w:val="Tiumccp1"/>
        <w:jc w:val="center"/>
      </w:pPr>
      <w:r>
        <w:rPr>
          <w:noProof/>
        </w:rPr>
        <w:drawing>
          <wp:inline distT="0" distB="0" distL="0" distR="0" wp14:anchorId="30BE9D20" wp14:editId="11401228">
            <wp:extent cx="5791835" cy="3354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354070"/>
                    </a:xfrm>
                    <a:prstGeom prst="rect">
                      <a:avLst/>
                    </a:prstGeom>
                  </pic:spPr>
                </pic:pic>
              </a:graphicData>
            </a:graphic>
          </wp:inline>
        </w:drawing>
      </w:r>
    </w:p>
    <w:p w14:paraId="4FB2F91D" w14:textId="32007FDC" w:rsidR="001831CE" w:rsidRDefault="001831CE" w:rsidP="001831CE">
      <w:pPr>
        <w:pStyle w:val="Nidung"/>
      </w:pPr>
      <w:r>
        <w:t>Mở CMD ở đường dẫn lưu folder Server như ở phần 5.2.1. Sau đó khởi chạy câu lệnh</w:t>
      </w:r>
    </w:p>
    <w:p w14:paraId="1D425F72" w14:textId="5279BE41" w:rsidR="001831CE" w:rsidRDefault="001831CE" w:rsidP="001831CE">
      <w:pPr>
        <w:pStyle w:val="Nidung"/>
        <w:rPr>
          <w:rFonts w:eastAsiaTheme="minorEastAsia"/>
        </w:rPr>
      </w:pPr>
      <m:oMath>
        <m:r>
          <w:rPr>
            <w:rFonts w:ascii="Cambria Math" w:hAnsi="Cambria Math"/>
          </w:rPr>
          <m:t>node index.js</m:t>
        </m:r>
      </m:oMath>
      <w:r>
        <w:rPr>
          <w:rFonts w:eastAsiaTheme="minorEastAsia"/>
        </w:rPr>
        <w:t xml:space="preserve"> để khởi chạy server</w:t>
      </w:r>
    </w:p>
    <w:p w14:paraId="414136E0" w14:textId="521C0A20" w:rsidR="001831CE" w:rsidRDefault="001831CE" w:rsidP="001831CE">
      <w:pPr>
        <w:pStyle w:val="Tiumccp1"/>
      </w:pPr>
      <w:r>
        <w:t>5.3.2 Màn hình nhập tên hiển thị lúc chat</w:t>
      </w:r>
    </w:p>
    <w:p w14:paraId="4932437E" w14:textId="3D51CDA0" w:rsidR="001831CE" w:rsidRDefault="001831CE" w:rsidP="001831CE">
      <w:pPr>
        <w:pStyle w:val="Tiumccp1"/>
        <w:jc w:val="center"/>
      </w:pPr>
      <w:r>
        <w:rPr>
          <w:noProof/>
        </w:rPr>
        <w:drawing>
          <wp:inline distT="0" distB="0" distL="0" distR="0" wp14:anchorId="0BD4C055" wp14:editId="54469325">
            <wp:extent cx="4572000" cy="2746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4061" cy="2766173"/>
                    </a:xfrm>
                    <a:prstGeom prst="rect">
                      <a:avLst/>
                    </a:prstGeom>
                  </pic:spPr>
                </pic:pic>
              </a:graphicData>
            </a:graphic>
          </wp:inline>
        </w:drawing>
      </w:r>
    </w:p>
    <w:p w14:paraId="064A4FAA" w14:textId="62C338B1" w:rsidR="001831CE" w:rsidRDefault="001831CE" w:rsidP="001831CE">
      <w:pPr>
        <w:pStyle w:val="Tiumccp1"/>
      </w:pPr>
      <w:r>
        <w:t>5.3.3 Màn hình hiển thị lúc chat</w:t>
      </w:r>
    </w:p>
    <w:p w14:paraId="7662B72A" w14:textId="171DEBA8" w:rsidR="001831CE" w:rsidRPr="001831CE" w:rsidRDefault="001831CE" w:rsidP="001831CE">
      <w:pPr>
        <w:pStyle w:val="Tiumccp1"/>
      </w:pPr>
      <w:r>
        <w:rPr>
          <w:noProof/>
        </w:rPr>
        <w:drawing>
          <wp:inline distT="0" distB="0" distL="0" distR="0" wp14:anchorId="71E63AC9" wp14:editId="6ECCDF79">
            <wp:extent cx="5791835" cy="3143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143250"/>
                    </a:xfrm>
                    <a:prstGeom prst="rect">
                      <a:avLst/>
                    </a:prstGeom>
                  </pic:spPr>
                </pic:pic>
              </a:graphicData>
            </a:graphic>
          </wp:inline>
        </w:drawing>
      </w:r>
    </w:p>
    <w:p w14:paraId="6345368E" w14:textId="77777777" w:rsidR="001831CE" w:rsidRDefault="001831CE">
      <w:pPr>
        <w:spacing w:after="200" w:line="276" w:lineRule="auto"/>
        <w:rPr>
          <w:b/>
          <w:sz w:val="32"/>
          <w:szCs w:val="32"/>
        </w:rPr>
      </w:pPr>
      <w:bookmarkStart w:id="34" w:name="_GoBack"/>
      <w:bookmarkEnd w:id="34"/>
      <w:r>
        <w:rPr>
          <w:b/>
          <w:sz w:val="32"/>
          <w:szCs w:val="32"/>
        </w:rPr>
        <w:br w:type="page"/>
      </w:r>
    </w:p>
    <w:p w14:paraId="1F12ED1A" w14:textId="5C84873E" w:rsidR="00F1117A" w:rsidRDefault="00A20636" w:rsidP="00A20636">
      <w:pPr>
        <w:jc w:val="center"/>
        <w:rPr>
          <w:b/>
          <w:sz w:val="32"/>
          <w:szCs w:val="32"/>
        </w:rPr>
      </w:pPr>
      <w:r w:rsidRPr="00A20636">
        <w:rPr>
          <w:b/>
          <w:sz w:val="32"/>
          <w:szCs w:val="32"/>
        </w:rPr>
        <w:t>TÀI LIỆU THAM KHẢO</w:t>
      </w:r>
    </w:p>
    <w:p w14:paraId="28317BF4" w14:textId="210D1803" w:rsidR="00A20636" w:rsidRDefault="00A20636" w:rsidP="00A20636">
      <w:pPr>
        <w:pStyle w:val="Nidungvnbn"/>
      </w:pPr>
      <w:r>
        <w:t xml:space="preserve">[1] [Online]. </w:t>
      </w:r>
    </w:p>
    <w:p w14:paraId="7B8B0BCF" w14:textId="79F083D3" w:rsidR="00A20636" w:rsidRDefault="00CC0D67" w:rsidP="00A20636">
      <w:pPr>
        <w:pStyle w:val="Nidungvnbn"/>
        <w:ind w:left="720"/>
      </w:pPr>
      <w:hyperlink r:id="rId22" w:history="1">
        <w:r w:rsidR="00A20636" w:rsidRPr="00381F61">
          <w:rPr>
            <w:rStyle w:val="Hyperlink"/>
          </w:rPr>
          <w:t>https://viblo.asia/p/mot-cai-nhin-tong-quan-nhat-ve-nodejs-Ljy5VeJ3lra</w:t>
        </w:r>
      </w:hyperlink>
    </w:p>
    <w:p w14:paraId="2C72EE91" w14:textId="1D82F87E" w:rsidR="00A20636" w:rsidRDefault="00A20636" w:rsidP="00A20636">
      <w:pPr>
        <w:pStyle w:val="Nidungvnbn"/>
      </w:pPr>
      <w:r>
        <w:t xml:space="preserve">[2] [Online]. </w:t>
      </w:r>
      <w:hyperlink r:id="rId23" w:history="1">
        <w:r w:rsidRPr="00381F61">
          <w:rPr>
            <w:rStyle w:val="Hyperlink"/>
          </w:rPr>
          <w:t>https://freetuts.net/moi-lien-he-giua-javascript-va-nodejs-587.html</w:t>
        </w:r>
      </w:hyperlink>
    </w:p>
    <w:p w14:paraId="0CE04D37" w14:textId="7F678C1E" w:rsidR="00B23B54" w:rsidRDefault="00A20636" w:rsidP="00A20636">
      <w:pPr>
        <w:pStyle w:val="Nidungvnbn"/>
      </w:pPr>
      <w:r>
        <w:t xml:space="preserve">[3] [Online]. </w:t>
      </w:r>
    </w:p>
    <w:p w14:paraId="232D050C" w14:textId="59587554" w:rsidR="00A20636" w:rsidRDefault="00CC0D67" w:rsidP="00B23B54">
      <w:pPr>
        <w:pStyle w:val="Nidungvnbn"/>
        <w:ind w:left="720"/>
      </w:pPr>
      <w:hyperlink r:id="rId24" w:history="1">
        <w:r w:rsidR="00144D78" w:rsidRPr="00381F61">
          <w:rPr>
            <w:rStyle w:val="Hyperlink"/>
          </w:rPr>
          <w:t>https://www.codehub.com.vn/Node-js-Co-Ban/Node-js-va-JavaScript</w:t>
        </w:r>
      </w:hyperlink>
    </w:p>
    <w:p w14:paraId="02230870" w14:textId="14645FDE" w:rsidR="00144D78" w:rsidRPr="00A20636" w:rsidRDefault="00144D78" w:rsidP="00144D78">
      <w:pPr>
        <w:pStyle w:val="Nidungvnbn"/>
      </w:pPr>
      <w:r>
        <w:t xml:space="preserve">[4] [Online]. </w:t>
      </w:r>
      <w:r w:rsidRPr="00144D78">
        <w:t>https://techmaster.vn/posts/34075/tai-sao-ban-nen-hoc-nodejs</w:t>
      </w:r>
    </w:p>
    <w:sectPr w:rsidR="00144D78" w:rsidRPr="00A20636" w:rsidSect="00DB7595">
      <w:headerReference w:type="default" r:id="rId2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444AA9" w14:textId="77777777" w:rsidR="00CC0D67" w:rsidRDefault="00CC0D67" w:rsidP="00453AB1">
      <w:r>
        <w:separator/>
      </w:r>
    </w:p>
  </w:endnote>
  <w:endnote w:type="continuationSeparator" w:id="0">
    <w:p w14:paraId="01627A8B" w14:textId="77777777" w:rsidR="00CC0D67" w:rsidRDefault="00CC0D67"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BA16D9" w14:textId="77777777" w:rsidR="00CC0D67" w:rsidRDefault="00CC0D67" w:rsidP="00453AB1">
      <w:r>
        <w:separator/>
      </w:r>
    </w:p>
  </w:footnote>
  <w:footnote w:type="continuationSeparator" w:id="0">
    <w:p w14:paraId="303BC71E" w14:textId="77777777" w:rsidR="00CC0D67" w:rsidRDefault="00CC0D67"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1D2B9" w14:textId="77777777" w:rsidR="002D541A" w:rsidRDefault="002D541A">
    <w:pPr>
      <w:pStyle w:val="Header"/>
      <w:jc w:val="center"/>
    </w:pPr>
  </w:p>
  <w:p w14:paraId="423DD794" w14:textId="77777777" w:rsidR="002D541A" w:rsidRDefault="002D541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3A78C547" w14:textId="1F0FBECE" w:rsidR="002D541A" w:rsidRDefault="002D541A">
        <w:pPr>
          <w:pStyle w:val="Header"/>
          <w:jc w:val="center"/>
        </w:pPr>
        <w:r>
          <w:fldChar w:fldCharType="begin"/>
        </w:r>
        <w:r>
          <w:instrText xml:space="preserve"> PAGE   \* MERGEFORMAT </w:instrText>
        </w:r>
        <w:r>
          <w:fldChar w:fldCharType="separate"/>
        </w:r>
        <w:r w:rsidR="001831CE">
          <w:rPr>
            <w:noProof/>
          </w:rPr>
          <w:t>iv</w:t>
        </w:r>
        <w:r>
          <w:rPr>
            <w:noProof/>
          </w:rPr>
          <w:fldChar w:fldCharType="end"/>
        </w:r>
      </w:p>
    </w:sdtContent>
  </w:sdt>
  <w:p w14:paraId="46350E08" w14:textId="77777777" w:rsidR="002D541A" w:rsidRDefault="002D541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43F554F2" w14:textId="54CDFEFF" w:rsidR="002D541A" w:rsidRDefault="002D541A">
        <w:pPr>
          <w:pStyle w:val="Header"/>
          <w:jc w:val="center"/>
        </w:pPr>
        <w:r>
          <w:fldChar w:fldCharType="begin"/>
        </w:r>
        <w:r>
          <w:instrText xml:space="preserve"> PAGE   \* MERGEFORMAT </w:instrText>
        </w:r>
        <w:r>
          <w:fldChar w:fldCharType="separate"/>
        </w:r>
        <w:r w:rsidR="009A5018">
          <w:rPr>
            <w:noProof/>
          </w:rPr>
          <w:t>21</w:t>
        </w:r>
        <w:r>
          <w:rPr>
            <w:noProof/>
          </w:rPr>
          <w:fldChar w:fldCharType="end"/>
        </w:r>
      </w:p>
    </w:sdtContent>
  </w:sdt>
  <w:p w14:paraId="35C89338" w14:textId="77777777" w:rsidR="002D541A" w:rsidRDefault="002D541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87351"/>
    <w:multiLevelType w:val="multilevel"/>
    <w:tmpl w:val="7E68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F14F9"/>
    <w:multiLevelType w:val="multilevel"/>
    <w:tmpl w:val="7F823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06A26"/>
    <w:multiLevelType w:val="hybridMultilevel"/>
    <w:tmpl w:val="0B10CB6C"/>
    <w:lvl w:ilvl="0" w:tplc="1AB05C5E">
      <w:start w:val="1"/>
      <w:numFmt w:val="bullet"/>
      <w:lvlText w:val=""/>
      <w:lvlJc w:val="left"/>
      <w:pPr>
        <w:ind w:left="144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BF6374"/>
    <w:multiLevelType w:val="multilevel"/>
    <w:tmpl w:val="5F86EE0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C9E4BA6"/>
    <w:multiLevelType w:val="multilevel"/>
    <w:tmpl w:val="B5B20692"/>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D3A1DF0"/>
    <w:multiLevelType w:val="hybridMultilevel"/>
    <w:tmpl w:val="5C08233C"/>
    <w:lvl w:ilvl="0" w:tplc="1AB05C5E">
      <w:start w:val="1"/>
      <w:numFmt w:val="bullet"/>
      <w:lvlText w:val=""/>
      <w:lvlJc w:val="left"/>
      <w:pPr>
        <w:ind w:left="1440" w:hanging="360"/>
      </w:pPr>
      <w:rPr>
        <w:rFonts w:ascii="Symbol" w:hAnsi="Symbol" w:hint="default"/>
      </w:rPr>
    </w:lvl>
    <w:lvl w:ilvl="1" w:tplc="04090001">
      <w:start w:val="1"/>
      <w:numFmt w:val="bullet"/>
      <w:lvlText w:val=""/>
      <w:lvlJc w:val="left"/>
      <w:pPr>
        <w:ind w:left="117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D45C25"/>
    <w:multiLevelType w:val="hybridMultilevel"/>
    <w:tmpl w:val="717E6B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13EF4"/>
    <w:multiLevelType w:val="hybridMultilevel"/>
    <w:tmpl w:val="A4221850"/>
    <w:lvl w:ilvl="0" w:tplc="1AB05C5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EA0110"/>
    <w:multiLevelType w:val="multilevel"/>
    <w:tmpl w:val="F0CA1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E05187"/>
    <w:multiLevelType w:val="multilevel"/>
    <w:tmpl w:val="F2DEE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160052"/>
    <w:multiLevelType w:val="hybridMultilevel"/>
    <w:tmpl w:val="EDB2558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19A45F9"/>
    <w:multiLevelType w:val="hybridMultilevel"/>
    <w:tmpl w:val="539CF3EE"/>
    <w:lvl w:ilvl="0" w:tplc="1AB05C5E">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2" w15:restartNumberingAfterBreak="0">
    <w:nsid w:val="22E8454A"/>
    <w:multiLevelType w:val="multilevel"/>
    <w:tmpl w:val="21A08130"/>
    <w:lvl w:ilvl="0">
      <w:start w:val="1"/>
      <w:numFmt w:val="decimal"/>
      <w:lvlText w:val="%1"/>
      <w:lvlJc w:val="left"/>
      <w:pPr>
        <w:ind w:left="420" w:hanging="420"/>
      </w:pPr>
      <w:rPr>
        <w:rFonts w:hint="default"/>
      </w:rPr>
    </w:lvl>
    <w:lvl w:ilvl="1">
      <w:start w:val="1"/>
      <w:numFmt w:val="decimal"/>
      <w:lvlText w:val="%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3C20E9F"/>
    <w:multiLevelType w:val="hybridMultilevel"/>
    <w:tmpl w:val="0B7CEE7C"/>
    <w:lvl w:ilvl="0" w:tplc="22BA7E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823764A"/>
    <w:multiLevelType w:val="hybridMultilevel"/>
    <w:tmpl w:val="AACA7F54"/>
    <w:lvl w:ilvl="0" w:tplc="1AB05C5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9B9602E"/>
    <w:multiLevelType w:val="hybridMultilevel"/>
    <w:tmpl w:val="200E323C"/>
    <w:lvl w:ilvl="0" w:tplc="1AB05C5E">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2CA17DE9"/>
    <w:multiLevelType w:val="singleLevel"/>
    <w:tmpl w:val="2CA17DE9"/>
    <w:lvl w:ilvl="0">
      <w:start w:val="1"/>
      <w:numFmt w:val="decimal"/>
      <w:suff w:val="space"/>
      <w:lvlText w:val="%1."/>
      <w:lvlJc w:val="left"/>
      <w:pPr>
        <w:ind w:left="0" w:firstLine="0"/>
      </w:pPr>
    </w:lvl>
  </w:abstractNum>
  <w:abstractNum w:abstractNumId="17" w15:restartNumberingAfterBreak="0">
    <w:nsid w:val="2D857C64"/>
    <w:multiLevelType w:val="hybridMultilevel"/>
    <w:tmpl w:val="CD1C5516"/>
    <w:lvl w:ilvl="0" w:tplc="1AB05C5E">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8" w15:restartNumberingAfterBreak="0">
    <w:nsid w:val="2E7F085B"/>
    <w:multiLevelType w:val="hybridMultilevel"/>
    <w:tmpl w:val="8594F28C"/>
    <w:lvl w:ilvl="0" w:tplc="1AB05C5E">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15:restartNumberingAfterBreak="0">
    <w:nsid w:val="34346863"/>
    <w:multiLevelType w:val="multilevel"/>
    <w:tmpl w:val="C6F89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5650E6"/>
    <w:multiLevelType w:val="singleLevel"/>
    <w:tmpl w:val="345650E6"/>
    <w:lvl w:ilvl="0">
      <w:start w:val="1"/>
      <w:numFmt w:val="decimal"/>
      <w:suff w:val="space"/>
      <w:lvlText w:val="%1."/>
      <w:lvlJc w:val="left"/>
      <w:pPr>
        <w:ind w:left="0" w:firstLine="0"/>
      </w:pPr>
    </w:lvl>
  </w:abstractNum>
  <w:abstractNum w:abstractNumId="21" w15:restartNumberingAfterBreak="0">
    <w:nsid w:val="3FD05019"/>
    <w:multiLevelType w:val="hybridMultilevel"/>
    <w:tmpl w:val="0F64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4148F7"/>
    <w:multiLevelType w:val="multilevel"/>
    <w:tmpl w:val="C76E7A06"/>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43252F3B"/>
    <w:multiLevelType w:val="hybridMultilevel"/>
    <w:tmpl w:val="711C9914"/>
    <w:lvl w:ilvl="0" w:tplc="1AB05C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3FD72F8"/>
    <w:multiLevelType w:val="hybridMultilevel"/>
    <w:tmpl w:val="B726D988"/>
    <w:lvl w:ilvl="0" w:tplc="1AB05C5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FE42511"/>
    <w:multiLevelType w:val="hybridMultilevel"/>
    <w:tmpl w:val="667AE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2913005"/>
    <w:multiLevelType w:val="hybridMultilevel"/>
    <w:tmpl w:val="DF4C2078"/>
    <w:lvl w:ilvl="0" w:tplc="1AB05C5E">
      <w:start w:val="1"/>
      <w:numFmt w:val="bullet"/>
      <w:lvlText w:val=""/>
      <w:lvlJc w:val="left"/>
      <w:pPr>
        <w:ind w:left="144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4E62162"/>
    <w:multiLevelType w:val="hybridMultilevel"/>
    <w:tmpl w:val="C49296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6DC5729"/>
    <w:multiLevelType w:val="hybridMultilevel"/>
    <w:tmpl w:val="F4867A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8C9BDB1"/>
    <w:multiLevelType w:val="singleLevel"/>
    <w:tmpl w:val="68C9BDB1"/>
    <w:lvl w:ilvl="0">
      <w:start w:val="1"/>
      <w:numFmt w:val="decimal"/>
      <w:suff w:val="space"/>
      <w:lvlText w:val="%1."/>
      <w:lvlJc w:val="left"/>
      <w:pPr>
        <w:ind w:left="0" w:firstLine="0"/>
      </w:pPr>
    </w:lvl>
  </w:abstractNum>
  <w:abstractNum w:abstractNumId="30" w15:restartNumberingAfterBreak="0">
    <w:nsid w:val="6D510820"/>
    <w:multiLevelType w:val="hybridMultilevel"/>
    <w:tmpl w:val="B66C00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1790028"/>
    <w:multiLevelType w:val="hybridMultilevel"/>
    <w:tmpl w:val="3DBA82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37408F4"/>
    <w:multiLevelType w:val="hybridMultilevel"/>
    <w:tmpl w:val="601810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5A91C4E"/>
    <w:multiLevelType w:val="hybridMultilevel"/>
    <w:tmpl w:val="83FE08A8"/>
    <w:lvl w:ilvl="0" w:tplc="5A0CE8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0926B8"/>
    <w:multiLevelType w:val="hybridMultilevel"/>
    <w:tmpl w:val="1D5007BC"/>
    <w:lvl w:ilvl="0" w:tplc="1AB05C5E">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5" w15:restartNumberingAfterBreak="0">
    <w:nsid w:val="7C80C11E"/>
    <w:multiLevelType w:val="singleLevel"/>
    <w:tmpl w:val="7C80C11E"/>
    <w:lvl w:ilvl="0">
      <w:start w:val="1"/>
      <w:numFmt w:val="decimal"/>
      <w:suff w:val="space"/>
      <w:lvlText w:val="%1."/>
      <w:lvlJc w:val="left"/>
      <w:pPr>
        <w:ind w:left="0" w:firstLine="0"/>
      </w:pPr>
    </w:lvl>
  </w:abstractNum>
  <w:abstractNum w:abstractNumId="36" w15:restartNumberingAfterBreak="0">
    <w:nsid w:val="7FD67A28"/>
    <w:multiLevelType w:val="hybridMultilevel"/>
    <w:tmpl w:val="342616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20"/>
    <w:lvlOverride w:ilvl="0">
      <w:startOverride w:val="1"/>
    </w:lvlOverride>
  </w:num>
  <w:num w:numId="3">
    <w:abstractNumId w:val="35"/>
    <w:lvlOverride w:ilvl="0">
      <w:startOverride w:val="1"/>
    </w:lvlOverride>
  </w:num>
  <w:num w:numId="4">
    <w:abstractNumId w:val="29"/>
    <w:lvlOverride w:ilvl="0">
      <w:startOverride w:val="1"/>
    </w:lvlOverride>
  </w:num>
  <w:num w:numId="5">
    <w:abstractNumId w:val="16"/>
    <w:lvlOverride w:ilvl="0">
      <w:startOverride w:val="1"/>
    </w:lvlOverride>
  </w:num>
  <w:num w:numId="6">
    <w:abstractNumId w:val="24"/>
  </w:num>
  <w:num w:numId="7">
    <w:abstractNumId w:val="5"/>
  </w:num>
  <w:num w:numId="8">
    <w:abstractNumId w:val="7"/>
  </w:num>
  <w:num w:numId="9">
    <w:abstractNumId w:val="26"/>
  </w:num>
  <w:num w:numId="10">
    <w:abstractNumId w:val="14"/>
  </w:num>
  <w:num w:numId="11">
    <w:abstractNumId w:val="2"/>
  </w:num>
  <w:num w:numId="12">
    <w:abstractNumId w:val="17"/>
  </w:num>
  <w:num w:numId="13">
    <w:abstractNumId w:val="34"/>
  </w:num>
  <w:num w:numId="14">
    <w:abstractNumId w:val="18"/>
  </w:num>
  <w:num w:numId="15">
    <w:abstractNumId w:val="11"/>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num>
  <w:num w:numId="19">
    <w:abstractNumId w:val="28"/>
  </w:num>
  <w:num w:numId="20">
    <w:abstractNumId w:val="23"/>
  </w:num>
  <w:num w:numId="21">
    <w:abstractNumId w:val="6"/>
  </w:num>
  <w:num w:numId="22">
    <w:abstractNumId w:val="3"/>
  </w:num>
  <w:num w:numId="23">
    <w:abstractNumId w:val="1"/>
  </w:num>
  <w:num w:numId="24">
    <w:abstractNumId w:val="19"/>
  </w:num>
  <w:num w:numId="25">
    <w:abstractNumId w:val="0"/>
  </w:num>
  <w:num w:numId="26">
    <w:abstractNumId w:val="27"/>
  </w:num>
  <w:num w:numId="27">
    <w:abstractNumId w:val="10"/>
  </w:num>
  <w:num w:numId="28">
    <w:abstractNumId w:val="31"/>
  </w:num>
  <w:num w:numId="29">
    <w:abstractNumId w:val="8"/>
  </w:num>
  <w:num w:numId="30">
    <w:abstractNumId w:val="9"/>
  </w:num>
  <w:num w:numId="31">
    <w:abstractNumId w:val="25"/>
  </w:num>
  <w:num w:numId="32">
    <w:abstractNumId w:val="12"/>
  </w:num>
  <w:num w:numId="33">
    <w:abstractNumId w:val="33"/>
  </w:num>
  <w:num w:numId="34">
    <w:abstractNumId w:val="13"/>
  </w:num>
  <w:num w:numId="35">
    <w:abstractNumId w:val="30"/>
  </w:num>
  <w:num w:numId="36">
    <w:abstractNumId w:val="32"/>
  </w:num>
  <w:num w:numId="37">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2C0"/>
    <w:rsid w:val="00000FCE"/>
    <w:rsid w:val="0000502B"/>
    <w:rsid w:val="00005706"/>
    <w:rsid w:val="0000590F"/>
    <w:rsid w:val="00006EF1"/>
    <w:rsid w:val="000152F4"/>
    <w:rsid w:val="00020023"/>
    <w:rsid w:val="00024496"/>
    <w:rsid w:val="00026DD7"/>
    <w:rsid w:val="00026FB9"/>
    <w:rsid w:val="00050443"/>
    <w:rsid w:val="000552C9"/>
    <w:rsid w:val="00057668"/>
    <w:rsid w:val="00061B8F"/>
    <w:rsid w:val="00065B90"/>
    <w:rsid w:val="00070626"/>
    <w:rsid w:val="000708C3"/>
    <w:rsid w:val="00094358"/>
    <w:rsid w:val="000A75DD"/>
    <w:rsid w:val="000B26DE"/>
    <w:rsid w:val="000B5039"/>
    <w:rsid w:val="000C0769"/>
    <w:rsid w:val="000C0DD5"/>
    <w:rsid w:val="000D301B"/>
    <w:rsid w:val="000F4517"/>
    <w:rsid w:val="000F6187"/>
    <w:rsid w:val="001148A4"/>
    <w:rsid w:val="00115E95"/>
    <w:rsid w:val="001237C3"/>
    <w:rsid w:val="00131C8D"/>
    <w:rsid w:val="00137133"/>
    <w:rsid w:val="00144A87"/>
    <w:rsid w:val="00144D78"/>
    <w:rsid w:val="00146A39"/>
    <w:rsid w:val="00176946"/>
    <w:rsid w:val="00177FAA"/>
    <w:rsid w:val="00181F11"/>
    <w:rsid w:val="001829AB"/>
    <w:rsid w:val="001831CE"/>
    <w:rsid w:val="001A0596"/>
    <w:rsid w:val="001A4A51"/>
    <w:rsid w:val="001A7C71"/>
    <w:rsid w:val="001A7DAC"/>
    <w:rsid w:val="001B3973"/>
    <w:rsid w:val="001B4748"/>
    <w:rsid w:val="001B490D"/>
    <w:rsid w:val="001C4676"/>
    <w:rsid w:val="001C6A8F"/>
    <w:rsid w:val="001D2E24"/>
    <w:rsid w:val="001D3D2E"/>
    <w:rsid w:val="001E2171"/>
    <w:rsid w:val="001F2132"/>
    <w:rsid w:val="001F5542"/>
    <w:rsid w:val="001F6D36"/>
    <w:rsid w:val="002022C4"/>
    <w:rsid w:val="00203B76"/>
    <w:rsid w:val="00204D7B"/>
    <w:rsid w:val="00207DC2"/>
    <w:rsid w:val="00212CB2"/>
    <w:rsid w:val="00215D06"/>
    <w:rsid w:val="00233419"/>
    <w:rsid w:val="00235770"/>
    <w:rsid w:val="0024283B"/>
    <w:rsid w:val="00245840"/>
    <w:rsid w:val="00252F26"/>
    <w:rsid w:val="002570DA"/>
    <w:rsid w:val="00262ECC"/>
    <w:rsid w:val="00264050"/>
    <w:rsid w:val="002776AE"/>
    <w:rsid w:val="00277889"/>
    <w:rsid w:val="00281BA9"/>
    <w:rsid w:val="00291721"/>
    <w:rsid w:val="00296287"/>
    <w:rsid w:val="002A3625"/>
    <w:rsid w:val="002A569D"/>
    <w:rsid w:val="002B1B99"/>
    <w:rsid w:val="002C34C5"/>
    <w:rsid w:val="002C4768"/>
    <w:rsid w:val="002D28AA"/>
    <w:rsid w:val="002D4629"/>
    <w:rsid w:val="002D541A"/>
    <w:rsid w:val="002D796D"/>
    <w:rsid w:val="002E1D76"/>
    <w:rsid w:val="002E4C6E"/>
    <w:rsid w:val="00306785"/>
    <w:rsid w:val="0031230E"/>
    <w:rsid w:val="003218FF"/>
    <w:rsid w:val="00324D2A"/>
    <w:rsid w:val="003360ED"/>
    <w:rsid w:val="00341401"/>
    <w:rsid w:val="003458D9"/>
    <w:rsid w:val="00345E5E"/>
    <w:rsid w:val="0035059B"/>
    <w:rsid w:val="00362BB2"/>
    <w:rsid w:val="00371A41"/>
    <w:rsid w:val="0037454C"/>
    <w:rsid w:val="00375761"/>
    <w:rsid w:val="003768C7"/>
    <w:rsid w:val="00377818"/>
    <w:rsid w:val="0038464E"/>
    <w:rsid w:val="00390BFC"/>
    <w:rsid w:val="003A26C6"/>
    <w:rsid w:val="003A5D77"/>
    <w:rsid w:val="003B1363"/>
    <w:rsid w:val="003B24CA"/>
    <w:rsid w:val="003D1855"/>
    <w:rsid w:val="003D36D3"/>
    <w:rsid w:val="003F388B"/>
    <w:rsid w:val="00402947"/>
    <w:rsid w:val="004133B1"/>
    <w:rsid w:val="00416608"/>
    <w:rsid w:val="00424282"/>
    <w:rsid w:val="00430234"/>
    <w:rsid w:val="004309C1"/>
    <w:rsid w:val="00430A22"/>
    <w:rsid w:val="00430F5D"/>
    <w:rsid w:val="00442CDB"/>
    <w:rsid w:val="004469AE"/>
    <w:rsid w:val="00453AB1"/>
    <w:rsid w:val="00455867"/>
    <w:rsid w:val="004713B0"/>
    <w:rsid w:val="00481D8B"/>
    <w:rsid w:val="00485D79"/>
    <w:rsid w:val="004864E8"/>
    <w:rsid w:val="00494AE6"/>
    <w:rsid w:val="00494E33"/>
    <w:rsid w:val="004A028C"/>
    <w:rsid w:val="004A45D4"/>
    <w:rsid w:val="004A4EF7"/>
    <w:rsid w:val="004A7C39"/>
    <w:rsid w:val="004B5036"/>
    <w:rsid w:val="004C4DD9"/>
    <w:rsid w:val="004C568C"/>
    <w:rsid w:val="004D0683"/>
    <w:rsid w:val="004D682E"/>
    <w:rsid w:val="004E3C16"/>
    <w:rsid w:val="004F4A44"/>
    <w:rsid w:val="004F6479"/>
    <w:rsid w:val="004F7400"/>
    <w:rsid w:val="00507138"/>
    <w:rsid w:val="00512D12"/>
    <w:rsid w:val="00521293"/>
    <w:rsid w:val="0052178E"/>
    <w:rsid w:val="005543FC"/>
    <w:rsid w:val="00565A54"/>
    <w:rsid w:val="0058306A"/>
    <w:rsid w:val="00583842"/>
    <w:rsid w:val="005856BD"/>
    <w:rsid w:val="00592F38"/>
    <w:rsid w:val="00593511"/>
    <w:rsid w:val="00594A25"/>
    <w:rsid w:val="00596625"/>
    <w:rsid w:val="005A1456"/>
    <w:rsid w:val="005C04F9"/>
    <w:rsid w:val="005C44D8"/>
    <w:rsid w:val="005C62F2"/>
    <w:rsid w:val="005D12AB"/>
    <w:rsid w:val="005D26EA"/>
    <w:rsid w:val="005D5103"/>
    <w:rsid w:val="005D5B84"/>
    <w:rsid w:val="005D5C20"/>
    <w:rsid w:val="005E2A18"/>
    <w:rsid w:val="005F0C7C"/>
    <w:rsid w:val="005F144E"/>
    <w:rsid w:val="005F365E"/>
    <w:rsid w:val="005F752A"/>
    <w:rsid w:val="00610D00"/>
    <w:rsid w:val="00623959"/>
    <w:rsid w:val="00635EC1"/>
    <w:rsid w:val="0064189C"/>
    <w:rsid w:val="00650D6A"/>
    <w:rsid w:val="006510D1"/>
    <w:rsid w:val="006519CC"/>
    <w:rsid w:val="006542BD"/>
    <w:rsid w:val="00656F2E"/>
    <w:rsid w:val="00657405"/>
    <w:rsid w:val="006650E1"/>
    <w:rsid w:val="0067012A"/>
    <w:rsid w:val="0067395F"/>
    <w:rsid w:val="00684AD9"/>
    <w:rsid w:val="00695AAF"/>
    <w:rsid w:val="006C1D64"/>
    <w:rsid w:val="006C381B"/>
    <w:rsid w:val="006D2E2D"/>
    <w:rsid w:val="006D4417"/>
    <w:rsid w:val="006D589B"/>
    <w:rsid w:val="006E1BA8"/>
    <w:rsid w:val="006E3105"/>
    <w:rsid w:val="00703EF4"/>
    <w:rsid w:val="007041D1"/>
    <w:rsid w:val="007230EC"/>
    <w:rsid w:val="00730049"/>
    <w:rsid w:val="00737340"/>
    <w:rsid w:val="00743FC4"/>
    <w:rsid w:val="00750E1A"/>
    <w:rsid w:val="00760CCC"/>
    <w:rsid w:val="00763D09"/>
    <w:rsid w:val="00763E4F"/>
    <w:rsid w:val="00764CDD"/>
    <w:rsid w:val="00765782"/>
    <w:rsid w:val="007719B1"/>
    <w:rsid w:val="00774333"/>
    <w:rsid w:val="00783E2B"/>
    <w:rsid w:val="0079022A"/>
    <w:rsid w:val="007912AD"/>
    <w:rsid w:val="00791EED"/>
    <w:rsid w:val="00796E28"/>
    <w:rsid w:val="007A4633"/>
    <w:rsid w:val="007A723F"/>
    <w:rsid w:val="007B1A23"/>
    <w:rsid w:val="007B2831"/>
    <w:rsid w:val="007B7FF5"/>
    <w:rsid w:val="007C2397"/>
    <w:rsid w:val="007C5650"/>
    <w:rsid w:val="007D55A4"/>
    <w:rsid w:val="007D6C3B"/>
    <w:rsid w:val="007E2CD1"/>
    <w:rsid w:val="007E363D"/>
    <w:rsid w:val="007E6AB9"/>
    <w:rsid w:val="007E7FF7"/>
    <w:rsid w:val="007F0644"/>
    <w:rsid w:val="0080139F"/>
    <w:rsid w:val="00802F7A"/>
    <w:rsid w:val="008131E8"/>
    <w:rsid w:val="00816141"/>
    <w:rsid w:val="00821B46"/>
    <w:rsid w:val="00824F1A"/>
    <w:rsid w:val="008312CD"/>
    <w:rsid w:val="00837C56"/>
    <w:rsid w:val="0084234D"/>
    <w:rsid w:val="00851CA9"/>
    <w:rsid w:val="008535D4"/>
    <w:rsid w:val="008604A0"/>
    <w:rsid w:val="0086560E"/>
    <w:rsid w:val="00867C2D"/>
    <w:rsid w:val="00880D36"/>
    <w:rsid w:val="00883A24"/>
    <w:rsid w:val="008928DA"/>
    <w:rsid w:val="008A11B7"/>
    <w:rsid w:val="008A19B1"/>
    <w:rsid w:val="008C6578"/>
    <w:rsid w:val="008C74D8"/>
    <w:rsid w:val="008D7F42"/>
    <w:rsid w:val="008E42E8"/>
    <w:rsid w:val="008E6453"/>
    <w:rsid w:val="008F3AB5"/>
    <w:rsid w:val="008F4613"/>
    <w:rsid w:val="00912452"/>
    <w:rsid w:val="009166D5"/>
    <w:rsid w:val="00923202"/>
    <w:rsid w:val="009321FE"/>
    <w:rsid w:val="00934778"/>
    <w:rsid w:val="00935543"/>
    <w:rsid w:val="009372C0"/>
    <w:rsid w:val="009372F5"/>
    <w:rsid w:val="00937FF6"/>
    <w:rsid w:val="00942B81"/>
    <w:rsid w:val="00944496"/>
    <w:rsid w:val="00944FF5"/>
    <w:rsid w:val="00957536"/>
    <w:rsid w:val="00964A82"/>
    <w:rsid w:val="00985458"/>
    <w:rsid w:val="00986396"/>
    <w:rsid w:val="00997045"/>
    <w:rsid w:val="009A4A9D"/>
    <w:rsid w:val="009A4EC7"/>
    <w:rsid w:val="009A5018"/>
    <w:rsid w:val="009A6608"/>
    <w:rsid w:val="009B1651"/>
    <w:rsid w:val="009B5069"/>
    <w:rsid w:val="009B682B"/>
    <w:rsid w:val="009B6929"/>
    <w:rsid w:val="009C0CE5"/>
    <w:rsid w:val="009F47BD"/>
    <w:rsid w:val="00A03599"/>
    <w:rsid w:val="00A047F5"/>
    <w:rsid w:val="00A10A7A"/>
    <w:rsid w:val="00A20099"/>
    <w:rsid w:val="00A20636"/>
    <w:rsid w:val="00A2572C"/>
    <w:rsid w:val="00A30E20"/>
    <w:rsid w:val="00A33DC2"/>
    <w:rsid w:val="00A33FE8"/>
    <w:rsid w:val="00A40F7F"/>
    <w:rsid w:val="00A5051B"/>
    <w:rsid w:val="00A66196"/>
    <w:rsid w:val="00A70606"/>
    <w:rsid w:val="00A807B4"/>
    <w:rsid w:val="00A83133"/>
    <w:rsid w:val="00A9405D"/>
    <w:rsid w:val="00AA76DD"/>
    <w:rsid w:val="00AB1198"/>
    <w:rsid w:val="00AC256F"/>
    <w:rsid w:val="00AC7FEF"/>
    <w:rsid w:val="00AE3C37"/>
    <w:rsid w:val="00AF2A59"/>
    <w:rsid w:val="00B014B7"/>
    <w:rsid w:val="00B0340B"/>
    <w:rsid w:val="00B118C8"/>
    <w:rsid w:val="00B143B3"/>
    <w:rsid w:val="00B21802"/>
    <w:rsid w:val="00B23B54"/>
    <w:rsid w:val="00B33794"/>
    <w:rsid w:val="00B410D6"/>
    <w:rsid w:val="00B41A5D"/>
    <w:rsid w:val="00B601B2"/>
    <w:rsid w:val="00B62922"/>
    <w:rsid w:val="00B71F9C"/>
    <w:rsid w:val="00B77117"/>
    <w:rsid w:val="00B8489D"/>
    <w:rsid w:val="00B86815"/>
    <w:rsid w:val="00B92671"/>
    <w:rsid w:val="00B94C66"/>
    <w:rsid w:val="00BA73EF"/>
    <w:rsid w:val="00BB2B2A"/>
    <w:rsid w:val="00BE1D97"/>
    <w:rsid w:val="00BF160D"/>
    <w:rsid w:val="00BF41C9"/>
    <w:rsid w:val="00BF5B51"/>
    <w:rsid w:val="00BF7DEE"/>
    <w:rsid w:val="00C02E95"/>
    <w:rsid w:val="00C040D8"/>
    <w:rsid w:val="00C05C8B"/>
    <w:rsid w:val="00C14DB6"/>
    <w:rsid w:val="00C2334B"/>
    <w:rsid w:val="00C239E2"/>
    <w:rsid w:val="00C2719B"/>
    <w:rsid w:val="00C36B47"/>
    <w:rsid w:val="00C41D9F"/>
    <w:rsid w:val="00C467F1"/>
    <w:rsid w:val="00C50FAF"/>
    <w:rsid w:val="00C537B6"/>
    <w:rsid w:val="00C56904"/>
    <w:rsid w:val="00C66D81"/>
    <w:rsid w:val="00C67F6C"/>
    <w:rsid w:val="00C70A1B"/>
    <w:rsid w:val="00C718AA"/>
    <w:rsid w:val="00C73912"/>
    <w:rsid w:val="00C74333"/>
    <w:rsid w:val="00C75086"/>
    <w:rsid w:val="00C82D61"/>
    <w:rsid w:val="00C94E99"/>
    <w:rsid w:val="00C95494"/>
    <w:rsid w:val="00C97A87"/>
    <w:rsid w:val="00CA1C39"/>
    <w:rsid w:val="00CA4C2E"/>
    <w:rsid w:val="00CB3B15"/>
    <w:rsid w:val="00CB623F"/>
    <w:rsid w:val="00CC0D67"/>
    <w:rsid w:val="00CD13EC"/>
    <w:rsid w:val="00CD7E5D"/>
    <w:rsid w:val="00CE0165"/>
    <w:rsid w:val="00CE1903"/>
    <w:rsid w:val="00CE5555"/>
    <w:rsid w:val="00CE5A78"/>
    <w:rsid w:val="00CE7280"/>
    <w:rsid w:val="00CE7AEF"/>
    <w:rsid w:val="00CF4CF1"/>
    <w:rsid w:val="00CF75E5"/>
    <w:rsid w:val="00D045DC"/>
    <w:rsid w:val="00D04EBF"/>
    <w:rsid w:val="00D078FB"/>
    <w:rsid w:val="00D13234"/>
    <w:rsid w:val="00D2642D"/>
    <w:rsid w:val="00D34D21"/>
    <w:rsid w:val="00D43863"/>
    <w:rsid w:val="00D43E5C"/>
    <w:rsid w:val="00D601CB"/>
    <w:rsid w:val="00D805A0"/>
    <w:rsid w:val="00D8415B"/>
    <w:rsid w:val="00D96FDD"/>
    <w:rsid w:val="00DA56D9"/>
    <w:rsid w:val="00DB18D9"/>
    <w:rsid w:val="00DB7595"/>
    <w:rsid w:val="00DC2276"/>
    <w:rsid w:val="00DC6FA1"/>
    <w:rsid w:val="00DD4B25"/>
    <w:rsid w:val="00DD74FD"/>
    <w:rsid w:val="00DE5B22"/>
    <w:rsid w:val="00DE5FEF"/>
    <w:rsid w:val="00DF1B91"/>
    <w:rsid w:val="00E127E5"/>
    <w:rsid w:val="00E13056"/>
    <w:rsid w:val="00E17AE0"/>
    <w:rsid w:val="00E17CEA"/>
    <w:rsid w:val="00E2328E"/>
    <w:rsid w:val="00E2769D"/>
    <w:rsid w:val="00E31D57"/>
    <w:rsid w:val="00E32569"/>
    <w:rsid w:val="00E33D34"/>
    <w:rsid w:val="00E44461"/>
    <w:rsid w:val="00E468BC"/>
    <w:rsid w:val="00E528E0"/>
    <w:rsid w:val="00E6319C"/>
    <w:rsid w:val="00E70060"/>
    <w:rsid w:val="00E73910"/>
    <w:rsid w:val="00E73E69"/>
    <w:rsid w:val="00E74625"/>
    <w:rsid w:val="00E766EA"/>
    <w:rsid w:val="00E86579"/>
    <w:rsid w:val="00E9150F"/>
    <w:rsid w:val="00E9386C"/>
    <w:rsid w:val="00E95978"/>
    <w:rsid w:val="00E95FA6"/>
    <w:rsid w:val="00EB2312"/>
    <w:rsid w:val="00EB339B"/>
    <w:rsid w:val="00EC70E3"/>
    <w:rsid w:val="00EC7EAE"/>
    <w:rsid w:val="00EE6F4F"/>
    <w:rsid w:val="00EF0135"/>
    <w:rsid w:val="00EF1759"/>
    <w:rsid w:val="00F0690C"/>
    <w:rsid w:val="00F072EE"/>
    <w:rsid w:val="00F07FB0"/>
    <w:rsid w:val="00F10A06"/>
    <w:rsid w:val="00F1117A"/>
    <w:rsid w:val="00F14D3D"/>
    <w:rsid w:val="00F222D7"/>
    <w:rsid w:val="00F27C35"/>
    <w:rsid w:val="00F36A70"/>
    <w:rsid w:val="00F47276"/>
    <w:rsid w:val="00F60B77"/>
    <w:rsid w:val="00F6183C"/>
    <w:rsid w:val="00F63B81"/>
    <w:rsid w:val="00F63E09"/>
    <w:rsid w:val="00F73A3E"/>
    <w:rsid w:val="00F84868"/>
    <w:rsid w:val="00F85D6A"/>
    <w:rsid w:val="00F92D7C"/>
    <w:rsid w:val="00FA0719"/>
    <w:rsid w:val="00FA5D8F"/>
    <w:rsid w:val="00FA7EFB"/>
    <w:rsid w:val="00FB461B"/>
    <w:rsid w:val="00FB7C91"/>
    <w:rsid w:val="00FC239A"/>
    <w:rsid w:val="00FC5C35"/>
    <w:rsid w:val="00FC6937"/>
    <w:rsid w:val="00FC7FBB"/>
    <w:rsid w:val="00FD441D"/>
    <w:rsid w:val="00FE4525"/>
    <w:rsid w:val="00FE45BD"/>
    <w:rsid w:val="00FE5305"/>
    <w:rsid w:val="00FE6CC7"/>
    <w:rsid w:val="00FE7D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44353891"/>
  <w15:docId w15:val="{D1C810BD-C615-4F14-9615-F98925376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Tiumccp3"/>
    <w:next w:val="Normal"/>
    <w:link w:val="Heading5Char"/>
    <w:uiPriority w:val="9"/>
    <w:unhideWhenUsed/>
    <w:qFormat/>
    <w:rsid w:val="008A11B7"/>
    <w:pPr>
      <w:ind w:left="1008" w:hanging="1008"/>
      <w:outlineLvl w:val="4"/>
    </w:pPr>
  </w:style>
  <w:style w:type="paragraph" w:styleId="Heading6">
    <w:name w:val="heading 6"/>
    <w:basedOn w:val="Normal"/>
    <w:next w:val="Normal"/>
    <w:link w:val="Heading6Char"/>
    <w:uiPriority w:val="9"/>
    <w:semiHidden/>
    <w:unhideWhenUsed/>
    <w:qFormat/>
    <w:rsid w:val="008A11B7"/>
    <w:pPr>
      <w:keepNext/>
      <w:keepLines/>
      <w:spacing w:before="40" w:line="360" w:lineRule="auto"/>
      <w:ind w:left="1152" w:hanging="1152"/>
      <w:outlineLvl w:val="5"/>
    </w:pPr>
    <w:rPr>
      <w:rFonts w:asciiTheme="majorHAnsi" w:eastAsiaTheme="majorEastAsia" w:hAnsiTheme="majorHAnsi" w:cstheme="majorBidi"/>
      <w:color w:val="243F60" w:themeColor="accent1" w:themeShade="7F"/>
      <w:sz w:val="26"/>
    </w:rPr>
  </w:style>
  <w:style w:type="paragraph" w:styleId="Heading7">
    <w:name w:val="heading 7"/>
    <w:basedOn w:val="Normal"/>
    <w:next w:val="Normal"/>
    <w:link w:val="Heading7Char"/>
    <w:uiPriority w:val="9"/>
    <w:semiHidden/>
    <w:unhideWhenUsed/>
    <w:qFormat/>
    <w:rsid w:val="008A11B7"/>
    <w:pPr>
      <w:keepNext/>
      <w:keepLines/>
      <w:spacing w:before="40" w:line="360" w:lineRule="auto"/>
      <w:ind w:left="1296" w:hanging="1296"/>
      <w:outlineLvl w:val="6"/>
    </w:pPr>
    <w:rPr>
      <w:rFonts w:asciiTheme="majorHAnsi" w:eastAsiaTheme="majorEastAsia" w:hAnsiTheme="majorHAnsi" w:cstheme="majorBidi"/>
      <w:i/>
      <w:iCs/>
      <w:color w:val="243F60" w:themeColor="accent1" w:themeShade="7F"/>
      <w:sz w:val="26"/>
    </w:rPr>
  </w:style>
  <w:style w:type="paragraph" w:styleId="Heading8">
    <w:name w:val="heading 8"/>
    <w:basedOn w:val="Normal"/>
    <w:next w:val="Normal"/>
    <w:link w:val="Heading8Char"/>
    <w:uiPriority w:val="9"/>
    <w:semiHidden/>
    <w:unhideWhenUsed/>
    <w:qFormat/>
    <w:rsid w:val="008A11B7"/>
    <w:pPr>
      <w:keepNext/>
      <w:keepLines/>
      <w:spacing w:before="40" w:line="360"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A11B7"/>
    <w:pPr>
      <w:keepNext/>
      <w:keepLines/>
      <w:spacing w:before="40" w:line="360"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NoSpacing">
    <w:name w:val="No Spacing"/>
    <w:uiPriority w:val="1"/>
    <w:qFormat/>
    <w:rsid w:val="00115E95"/>
    <w:pPr>
      <w:spacing w:after="0" w:line="240" w:lineRule="auto"/>
    </w:pPr>
    <w:rPr>
      <w:rFonts w:asciiTheme="minorHAnsi" w:hAnsiTheme="minorHAnsi"/>
      <w:sz w:val="22"/>
    </w:rPr>
  </w:style>
  <w:style w:type="paragraph" w:styleId="TOC5">
    <w:name w:val="toc 5"/>
    <w:basedOn w:val="Normal"/>
    <w:next w:val="Normal"/>
    <w:autoRedefine/>
    <w:uiPriority w:val="39"/>
    <w:unhideWhenUsed/>
    <w:rsid w:val="000152F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152F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152F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152F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152F4"/>
    <w:pPr>
      <w:spacing w:after="100" w:line="259" w:lineRule="auto"/>
      <w:ind w:left="1760"/>
    </w:pPr>
    <w:rPr>
      <w:rFonts w:asciiTheme="minorHAnsi" w:eastAsiaTheme="minorEastAsia" w:hAnsiTheme="minorHAnsi" w:cstheme="minorBidi"/>
      <w:sz w:val="22"/>
      <w:szCs w:val="22"/>
    </w:rPr>
  </w:style>
  <w:style w:type="character" w:customStyle="1" w:styleId="Heading5Char">
    <w:name w:val="Heading 5 Char"/>
    <w:basedOn w:val="DefaultParagraphFont"/>
    <w:link w:val="Heading5"/>
    <w:uiPriority w:val="9"/>
    <w:rsid w:val="008A11B7"/>
    <w:rPr>
      <w:rFonts w:eastAsia="Times New Roman" w:cs="Times New Roman"/>
      <w:sz w:val="28"/>
      <w:szCs w:val="26"/>
    </w:rPr>
  </w:style>
  <w:style w:type="character" w:customStyle="1" w:styleId="Heading6Char">
    <w:name w:val="Heading 6 Char"/>
    <w:basedOn w:val="DefaultParagraphFont"/>
    <w:link w:val="Heading6"/>
    <w:uiPriority w:val="9"/>
    <w:semiHidden/>
    <w:rsid w:val="008A11B7"/>
    <w:rPr>
      <w:rFonts w:asciiTheme="majorHAnsi" w:eastAsiaTheme="majorEastAsia" w:hAnsiTheme="majorHAnsi" w:cstheme="majorBidi"/>
      <w:color w:val="243F60" w:themeColor="accent1" w:themeShade="7F"/>
      <w:sz w:val="26"/>
      <w:szCs w:val="24"/>
    </w:rPr>
  </w:style>
  <w:style w:type="character" w:customStyle="1" w:styleId="Heading7Char">
    <w:name w:val="Heading 7 Char"/>
    <w:basedOn w:val="DefaultParagraphFont"/>
    <w:link w:val="Heading7"/>
    <w:uiPriority w:val="9"/>
    <w:semiHidden/>
    <w:rsid w:val="008A11B7"/>
    <w:rPr>
      <w:rFonts w:asciiTheme="majorHAnsi" w:eastAsiaTheme="majorEastAsia" w:hAnsiTheme="majorHAnsi" w:cstheme="majorBidi"/>
      <w:i/>
      <w:iCs/>
      <w:color w:val="243F60" w:themeColor="accent1" w:themeShade="7F"/>
      <w:sz w:val="26"/>
      <w:szCs w:val="24"/>
    </w:rPr>
  </w:style>
  <w:style w:type="character" w:customStyle="1" w:styleId="Heading8Char">
    <w:name w:val="Heading 8 Char"/>
    <w:basedOn w:val="DefaultParagraphFont"/>
    <w:link w:val="Heading8"/>
    <w:uiPriority w:val="9"/>
    <w:semiHidden/>
    <w:rsid w:val="008A11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A11B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99"/>
    <w:rsid w:val="008A11B7"/>
    <w:pPr>
      <w:spacing w:line="360" w:lineRule="auto"/>
      <w:ind w:left="720"/>
      <w:contextualSpacing/>
    </w:pPr>
    <w:rPr>
      <w:sz w:val="26"/>
    </w:rPr>
  </w:style>
  <w:style w:type="paragraph" w:customStyle="1" w:styleId="tiumccp10">
    <w:name w:val="tiểu mục cấp 1"/>
    <w:basedOn w:val="Normal"/>
    <w:next w:val="Chng"/>
    <w:qFormat/>
    <w:rsid w:val="008A11B7"/>
    <w:pPr>
      <w:spacing w:line="360" w:lineRule="auto"/>
      <w:ind w:left="1841" w:hanging="1661"/>
    </w:pPr>
    <w:rPr>
      <w:rFonts w:eastAsiaTheme="minorHAnsi" w:cstheme="minorBidi"/>
      <w:b/>
      <w:color w:val="000000" w:themeColor="text1"/>
      <w:sz w:val="28"/>
      <w:szCs w:val="22"/>
    </w:rPr>
  </w:style>
  <w:style w:type="paragraph" w:customStyle="1" w:styleId="Nidung">
    <w:name w:val="Nội dung"/>
    <w:basedOn w:val="Normal"/>
    <w:link w:val="NidungChar"/>
    <w:qFormat/>
    <w:rsid w:val="00262ECC"/>
    <w:pPr>
      <w:spacing w:after="200" w:line="360" w:lineRule="auto"/>
      <w:jc w:val="both"/>
    </w:pPr>
    <w:rPr>
      <w:rFonts w:eastAsiaTheme="minorHAnsi" w:cstheme="minorBidi"/>
      <w:sz w:val="26"/>
      <w:szCs w:val="22"/>
    </w:rPr>
  </w:style>
  <w:style w:type="character" w:customStyle="1" w:styleId="NidungChar">
    <w:name w:val="Nội dung Char"/>
    <w:basedOn w:val="DefaultParagraphFont"/>
    <w:link w:val="Nidung"/>
    <w:rsid w:val="00262ECC"/>
    <w:rPr>
      <w:sz w:val="26"/>
    </w:rPr>
  </w:style>
  <w:style w:type="character" w:customStyle="1" w:styleId="hljs-keyword">
    <w:name w:val="hljs-keyword"/>
    <w:basedOn w:val="DefaultParagraphFont"/>
    <w:rsid w:val="006E1BA8"/>
  </w:style>
  <w:style w:type="character" w:customStyle="1" w:styleId="hljs-string">
    <w:name w:val="hljs-string"/>
    <w:basedOn w:val="DefaultParagraphFont"/>
    <w:rsid w:val="006E1BA8"/>
  </w:style>
  <w:style w:type="character" w:customStyle="1" w:styleId="hljs-builtin">
    <w:name w:val="hljs-built_in"/>
    <w:basedOn w:val="DefaultParagraphFont"/>
    <w:rsid w:val="006E1BA8"/>
  </w:style>
  <w:style w:type="character" w:styleId="HTMLCode">
    <w:name w:val="HTML Code"/>
    <w:basedOn w:val="DefaultParagraphFont"/>
    <w:uiPriority w:val="99"/>
    <w:semiHidden/>
    <w:unhideWhenUsed/>
    <w:rsid w:val="002E4C6E"/>
    <w:rPr>
      <w:rFonts w:ascii="Courier New" w:eastAsia="Times New Roman" w:hAnsi="Courier New" w:cs="Courier New"/>
      <w:sz w:val="20"/>
      <w:szCs w:val="20"/>
    </w:rPr>
  </w:style>
  <w:style w:type="character" w:styleId="PlaceholderText">
    <w:name w:val="Placeholder Text"/>
    <w:basedOn w:val="DefaultParagraphFont"/>
    <w:uiPriority w:val="99"/>
    <w:semiHidden/>
    <w:rsid w:val="001831C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708353">
      <w:bodyDiv w:val="1"/>
      <w:marLeft w:val="0"/>
      <w:marRight w:val="0"/>
      <w:marTop w:val="0"/>
      <w:marBottom w:val="0"/>
      <w:divBdr>
        <w:top w:val="none" w:sz="0" w:space="0" w:color="auto"/>
        <w:left w:val="none" w:sz="0" w:space="0" w:color="auto"/>
        <w:bottom w:val="none" w:sz="0" w:space="0" w:color="auto"/>
        <w:right w:val="none" w:sz="0" w:space="0" w:color="auto"/>
      </w:divBdr>
    </w:div>
    <w:div w:id="539247638">
      <w:bodyDiv w:val="1"/>
      <w:marLeft w:val="0"/>
      <w:marRight w:val="0"/>
      <w:marTop w:val="0"/>
      <w:marBottom w:val="0"/>
      <w:divBdr>
        <w:top w:val="none" w:sz="0" w:space="0" w:color="auto"/>
        <w:left w:val="none" w:sz="0" w:space="0" w:color="auto"/>
        <w:bottom w:val="none" w:sz="0" w:space="0" w:color="auto"/>
        <w:right w:val="none" w:sz="0" w:space="0" w:color="auto"/>
      </w:divBdr>
    </w:div>
    <w:div w:id="570964565">
      <w:bodyDiv w:val="1"/>
      <w:marLeft w:val="0"/>
      <w:marRight w:val="0"/>
      <w:marTop w:val="0"/>
      <w:marBottom w:val="0"/>
      <w:divBdr>
        <w:top w:val="none" w:sz="0" w:space="0" w:color="auto"/>
        <w:left w:val="none" w:sz="0" w:space="0" w:color="auto"/>
        <w:bottom w:val="none" w:sz="0" w:space="0" w:color="auto"/>
        <w:right w:val="none" w:sz="0" w:space="0" w:color="auto"/>
      </w:divBdr>
    </w:div>
    <w:div w:id="601300805">
      <w:bodyDiv w:val="1"/>
      <w:marLeft w:val="0"/>
      <w:marRight w:val="0"/>
      <w:marTop w:val="0"/>
      <w:marBottom w:val="0"/>
      <w:divBdr>
        <w:top w:val="none" w:sz="0" w:space="0" w:color="auto"/>
        <w:left w:val="none" w:sz="0" w:space="0" w:color="auto"/>
        <w:bottom w:val="none" w:sz="0" w:space="0" w:color="auto"/>
        <w:right w:val="none" w:sz="0" w:space="0" w:color="auto"/>
      </w:divBdr>
    </w:div>
    <w:div w:id="835728283">
      <w:bodyDiv w:val="1"/>
      <w:marLeft w:val="0"/>
      <w:marRight w:val="0"/>
      <w:marTop w:val="0"/>
      <w:marBottom w:val="0"/>
      <w:divBdr>
        <w:top w:val="none" w:sz="0" w:space="0" w:color="auto"/>
        <w:left w:val="none" w:sz="0" w:space="0" w:color="auto"/>
        <w:bottom w:val="none" w:sz="0" w:space="0" w:color="auto"/>
        <w:right w:val="none" w:sz="0" w:space="0" w:color="auto"/>
      </w:divBdr>
    </w:div>
    <w:div w:id="859926296">
      <w:bodyDiv w:val="1"/>
      <w:marLeft w:val="0"/>
      <w:marRight w:val="0"/>
      <w:marTop w:val="0"/>
      <w:marBottom w:val="0"/>
      <w:divBdr>
        <w:top w:val="none" w:sz="0" w:space="0" w:color="auto"/>
        <w:left w:val="none" w:sz="0" w:space="0" w:color="auto"/>
        <w:bottom w:val="none" w:sz="0" w:space="0" w:color="auto"/>
        <w:right w:val="none" w:sz="0" w:space="0" w:color="auto"/>
      </w:divBdr>
    </w:div>
    <w:div w:id="893202531">
      <w:bodyDiv w:val="1"/>
      <w:marLeft w:val="0"/>
      <w:marRight w:val="0"/>
      <w:marTop w:val="0"/>
      <w:marBottom w:val="0"/>
      <w:divBdr>
        <w:top w:val="none" w:sz="0" w:space="0" w:color="auto"/>
        <w:left w:val="none" w:sz="0" w:space="0" w:color="auto"/>
        <w:bottom w:val="none" w:sz="0" w:space="0" w:color="auto"/>
        <w:right w:val="none" w:sz="0" w:space="0" w:color="auto"/>
      </w:divBdr>
    </w:div>
    <w:div w:id="916019375">
      <w:bodyDiv w:val="1"/>
      <w:marLeft w:val="0"/>
      <w:marRight w:val="0"/>
      <w:marTop w:val="0"/>
      <w:marBottom w:val="0"/>
      <w:divBdr>
        <w:top w:val="none" w:sz="0" w:space="0" w:color="auto"/>
        <w:left w:val="none" w:sz="0" w:space="0" w:color="auto"/>
        <w:bottom w:val="none" w:sz="0" w:space="0" w:color="auto"/>
        <w:right w:val="none" w:sz="0" w:space="0" w:color="auto"/>
      </w:divBdr>
    </w:div>
    <w:div w:id="1021514366">
      <w:bodyDiv w:val="1"/>
      <w:marLeft w:val="0"/>
      <w:marRight w:val="0"/>
      <w:marTop w:val="0"/>
      <w:marBottom w:val="0"/>
      <w:divBdr>
        <w:top w:val="none" w:sz="0" w:space="0" w:color="auto"/>
        <w:left w:val="none" w:sz="0" w:space="0" w:color="auto"/>
        <w:bottom w:val="none" w:sz="0" w:space="0" w:color="auto"/>
        <w:right w:val="none" w:sz="0" w:space="0" w:color="auto"/>
      </w:divBdr>
    </w:div>
    <w:div w:id="1027439517">
      <w:bodyDiv w:val="1"/>
      <w:marLeft w:val="0"/>
      <w:marRight w:val="0"/>
      <w:marTop w:val="0"/>
      <w:marBottom w:val="0"/>
      <w:divBdr>
        <w:top w:val="none" w:sz="0" w:space="0" w:color="auto"/>
        <w:left w:val="none" w:sz="0" w:space="0" w:color="auto"/>
        <w:bottom w:val="none" w:sz="0" w:space="0" w:color="auto"/>
        <w:right w:val="none" w:sz="0" w:space="0" w:color="auto"/>
      </w:divBdr>
    </w:div>
    <w:div w:id="1038433734">
      <w:bodyDiv w:val="1"/>
      <w:marLeft w:val="0"/>
      <w:marRight w:val="0"/>
      <w:marTop w:val="0"/>
      <w:marBottom w:val="0"/>
      <w:divBdr>
        <w:top w:val="none" w:sz="0" w:space="0" w:color="auto"/>
        <w:left w:val="none" w:sz="0" w:space="0" w:color="auto"/>
        <w:bottom w:val="none" w:sz="0" w:space="0" w:color="auto"/>
        <w:right w:val="none" w:sz="0" w:space="0" w:color="auto"/>
      </w:divBdr>
    </w:div>
    <w:div w:id="1051924426">
      <w:bodyDiv w:val="1"/>
      <w:marLeft w:val="0"/>
      <w:marRight w:val="0"/>
      <w:marTop w:val="0"/>
      <w:marBottom w:val="0"/>
      <w:divBdr>
        <w:top w:val="none" w:sz="0" w:space="0" w:color="auto"/>
        <w:left w:val="none" w:sz="0" w:space="0" w:color="auto"/>
        <w:bottom w:val="none" w:sz="0" w:space="0" w:color="auto"/>
        <w:right w:val="none" w:sz="0" w:space="0" w:color="auto"/>
      </w:divBdr>
    </w:div>
    <w:div w:id="1081484851">
      <w:bodyDiv w:val="1"/>
      <w:marLeft w:val="0"/>
      <w:marRight w:val="0"/>
      <w:marTop w:val="0"/>
      <w:marBottom w:val="0"/>
      <w:divBdr>
        <w:top w:val="none" w:sz="0" w:space="0" w:color="auto"/>
        <w:left w:val="none" w:sz="0" w:space="0" w:color="auto"/>
        <w:bottom w:val="none" w:sz="0" w:space="0" w:color="auto"/>
        <w:right w:val="none" w:sz="0" w:space="0" w:color="auto"/>
      </w:divBdr>
    </w:div>
    <w:div w:id="1354645306">
      <w:bodyDiv w:val="1"/>
      <w:marLeft w:val="0"/>
      <w:marRight w:val="0"/>
      <w:marTop w:val="0"/>
      <w:marBottom w:val="0"/>
      <w:divBdr>
        <w:top w:val="none" w:sz="0" w:space="0" w:color="auto"/>
        <w:left w:val="none" w:sz="0" w:space="0" w:color="auto"/>
        <w:bottom w:val="none" w:sz="0" w:space="0" w:color="auto"/>
        <w:right w:val="none" w:sz="0" w:space="0" w:color="auto"/>
      </w:divBdr>
    </w:div>
    <w:div w:id="145143372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45818374">
      <w:bodyDiv w:val="1"/>
      <w:marLeft w:val="0"/>
      <w:marRight w:val="0"/>
      <w:marTop w:val="0"/>
      <w:marBottom w:val="0"/>
      <w:divBdr>
        <w:top w:val="none" w:sz="0" w:space="0" w:color="auto"/>
        <w:left w:val="none" w:sz="0" w:space="0" w:color="auto"/>
        <w:bottom w:val="none" w:sz="0" w:space="0" w:color="auto"/>
        <w:right w:val="none" w:sz="0" w:space="0" w:color="auto"/>
      </w:divBdr>
    </w:div>
    <w:div w:id="1716271755">
      <w:bodyDiv w:val="1"/>
      <w:marLeft w:val="0"/>
      <w:marRight w:val="0"/>
      <w:marTop w:val="0"/>
      <w:marBottom w:val="0"/>
      <w:divBdr>
        <w:top w:val="none" w:sz="0" w:space="0" w:color="auto"/>
        <w:left w:val="none" w:sz="0" w:space="0" w:color="auto"/>
        <w:bottom w:val="none" w:sz="0" w:space="0" w:color="auto"/>
        <w:right w:val="none" w:sz="0" w:space="0" w:color="auto"/>
      </w:divBdr>
    </w:div>
    <w:div w:id="1766728645">
      <w:bodyDiv w:val="1"/>
      <w:marLeft w:val="0"/>
      <w:marRight w:val="0"/>
      <w:marTop w:val="0"/>
      <w:marBottom w:val="0"/>
      <w:divBdr>
        <w:top w:val="none" w:sz="0" w:space="0" w:color="auto"/>
        <w:left w:val="none" w:sz="0" w:space="0" w:color="auto"/>
        <w:bottom w:val="none" w:sz="0" w:space="0" w:color="auto"/>
        <w:right w:val="none" w:sz="0" w:space="0" w:color="auto"/>
      </w:divBdr>
    </w:div>
    <w:div w:id="1773890482">
      <w:bodyDiv w:val="1"/>
      <w:marLeft w:val="0"/>
      <w:marRight w:val="0"/>
      <w:marTop w:val="0"/>
      <w:marBottom w:val="0"/>
      <w:divBdr>
        <w:top w:val="none" w:sz="0" w:space="0" w:color="auto"/>
        <w:left w:val="none" w:sz="0" w:space="0" w:color="auto"/>
        <w:bottom w:val="none" w:sz="0" w:space="0" w:color="auto"/>
        <w:right w:val="none" w:sz="0" w:space="0" w:color="auto"/>
      </w:divBdr>
    </w:div>
    <w:div w:id="1867131606">
      <w:bodyDiv w:val="1"/>
      <w:marLeft w:val="0"/>
      <w:marRight w:val="0"/>
      <w:marTop w:val="0"/>
      <w:marBottom w:val="0"/>
      <w:divBdr>
        <w:top w:val="none" w:sz="0" w:space="0" w:color="auto"/>
        <w:left w:val="none" w:sz="0" w:space="0" w:color="auto"/>
        <w:bottom w:val="none" w:sz="0" w:space="0" w:color="auto"/>
        <w:right w:val="none" w:sz="0" w:space="0" w:color="auto"/>
      </w:divBdr>
    </w:div>
    <w:div w:id="1888179743">
      <w:bodyDiv w:val="1"/>
      <w:marLeft w:val="0"/>
      <w:marRight w:val="0"/>
      <w:marTop w:val="0"/>
      <w:marBottom w:val="0"/>
      <w:divBdr>
        <w:top w:val="none" w:sz="0" w:space="0" w:color="auto"/>
        <w:left w:val="none" w:sz="0" w:space="0" w:color="auto"/>
        <w:bottom w:val="none" w:sz="0" w:space="0" w:color="auto"/>
        <w:right w:val="none" w:sz="0" w:space="0" w:color="auto"/>
      </w:divBdr>
    </w:div>
    <w:div w:id="2063826173">
      <w:bodyDiv w:val="1"/>
      <w:marLeft w:val="0"/>
      <w:marRight w:val="0"/>
      <w:marTop w:val="0"/>
      <w:marBottom w:val="0"/>
      <w:divBdr>
        <w:top w:val="none" w:sz="0" w:space="0" w:color="auto"/>
        <w:left w:val="none" w:sz="0" w:space="0" w:color="auto"/>
        <w:bottom w:val="none" w:sz="0" w:space="0" w:color="auto"/>
        <w:right w:val="none" w:sz="0" w:space="0" w:color="auto"/>
      </w:divBdr>
    </w:div>
    <w:div w:id="2104832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codehub.com.vn/Node-js-Co-Ban/Node-js-va-JavaScrip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reetuts.net/moi-lien-he-giua-javascript-va-nodejs-587.html" TargetMode="Externa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viblo.asia/p/mot-cai-nhin-tong-quan-nhat-ve-nodejs-Ljy5VeJ3lra" TargetMode="Externa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8EE"/>
    <w:rsid w:val="00034273"/>
    <w:rsid w:val="008D6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68E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AA9D98-4058-456B-A6EB-B3732985F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1072</TotalTime>
  <Pages>27</Pages>
  <Words>2662</Words>
  <Characters>15180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Gioi Doan Ngoc</cp:lastModifiedBy>
  <cp:revision>337</cp:revision>
  <cp:lastPrinted>2020-11-18T16:31:00Z</cp:lastPrinted>
  <dcterms:created xsi:type="dcterms:W3CDTF">2019-09-22T12:43:00Z</dcterms:created>
  <dcterms:modified xsi:type="dcterms:W3CDTF">2020-11-26T14:53:00Z</dcterms:modified>
</cp:coreProperties>
</file>